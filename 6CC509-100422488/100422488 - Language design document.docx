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39425819" w:displacedByCustomXml="next"/>
    <w:bookmarkEnd w:id="0" w:displacedByCustomXml="next"/>
    <w:sdt>
      <w:sdtPr>
        <w:rPr>
          <w:rFonts w:asciiTheme="minorHAnsi" w:hAnsiTheme="minorHAnsi"/>
          <w:color w:val="000000" w:themeColor="text1"/>
        </w:rPr>
        <w:id w:val="-1150663967"/>
        <w:docPartObj>
          <w:docPartGallery w:val="Cover Pages"/>
          <w:docPartUnique/>
        </w:docPartObj>
      </w:sdtPr>
      <w:sdtEndPr>
        <w:rPr>
          <w:rFonts w:cs="Times New Roman"/>
          <w:bCs/>
          <w:i/>
          <w:iCs/>
          <w:noProof/>
          <w:sz w:val="32"/>
          <w:szCs w:val="24"/>
        </w:rPr>
      </w:sdtEndPr>
      <w:sdtContent>
        <w:p w14:paraId="2374F64E" w14:textId="5A4BA96C" w:rsidR="008715B0" w:rsidRPr="002220E8" w:rsidRDefault="00F57AC0" w:rsidP="000A0B6A">
          <w:pPr>
            <w:jc w:val="both"/>
            <w:rPr>
              <w:rFonts w:asciiTheme="minorHAnsi" w:hAnsiTheme="minorHAnsi"/>
              <w:color w:val="000000" w:themeColor="text1"/>
            </w:rPr>
          </w:pPr>
          <w:r w:rsidRPr="002220E8">
            <w:rPr>
              <w:rFonts w:asciiTheme="minorHAnsi" w:hAnsiTheme="minorHAnsi"/>
              <w:noProof/>
              <w:color w:val="000000" w:themeColor="text1"/>
            </w:rPr>
            <w:drawing>
              <wp:anchor distT="0" distB="0" distL="114300" distR="114300" simplePos="0" relativeHeight="251667456" behindDoc="1" locked="0" layoutInCell="1" allowOverlap="1" wp14:anchorId="23AF7A10" wp14:editId="45A1676C">
                <wp:simplePos x="0" y="0"/>
                <wp:positionH relativeFrom="column">
                  <wp:posOffset>-538450</wp:posOffset>
                </wp:positionH>
                <wp:positionV relativeFrom="paragraph">
                  <wp:posOffset>-486056</wp:posOffset>
                </wp:positionV>
                <wp:extent cx="2456815" cy="1094740"/>
                <wp:effectExtent l="0" t="0" r="0" b="0"/>
                <wp:wrapNone/>
                <wp:docPr id="2" name="Picture 2" descr="Logo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 descr="Logo&#10;&#10;Description automatically generated with medium confidence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56815" cy="10947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8715B0" w:rsidRPr="002220E8">
            <w:rPr>
              <w:rFonts w:asciiTheme="minorHAnsi" w:hAnsiTheme="minorHAnsi"/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0C57310F" wp14:editId="4382D652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312420</wp:posOffset>
                    </wp:positionV>
                    <wp:extent cx="594360" cy="987552"/>
                    <wp:effectExtent l="0" t="0" r="0" b="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A770300" w14:textId="6C2C8AD0" w:rsidR="00F32B9C" w:rsidRDefault="00F32B9C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F57AC0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0C57310F" id="Rectangle 130" o:spid="_x0000_s1026" style="position:absolute;left:0;text-align:left;margin-left:-4.4pt;margin-top:24.6pt;width:46.8pt;height:77.75pt;z-index:251663360;visibility:visible;mso-wrap-style:square;mso-width-percent:76;mso-height-percent:98;mso-wrap-distance-left:9pt;mso-wrap-distance-top:0;mso-wrap-distance-right:9pt;mso-wrap-distance-bottom:0;mso-position-horizontal:right;mso-position-horizontal-relative:margin;mso-position-vertical:absolute;mso-position-vertical-relative:page;mso-width-percent:76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" fillcolor="#6f6f6f [3204]" stroked="f" strokeweight="1.5pt">
                    <v:stroke endcap="round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A770300" w14:textId="6C2C8AD0" w:rsidR="00F32B9C" w:rsidRDefault="00F32B9C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F57AC0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0E7E436C" w14:textId="54D3C7C8" w:rsidR="008715B0" w:rsidRPr="002220E8" w:rsidRDefault="008715B0" w:rsidP="000A0B6A">
          <w:pPr>
            <w:spacing w:line="240" w:lineRule="atLeast"/>
            <w:jc w:val="both"/>
            <w:rPr>
              <w:rFonts w:asciiTheme="minorHAnsi" w:hAnsiTheme="minorHAnsi" w:cs="Times New Roman"/>
              <w:bCs/>
              <w:i/>
              <w:iCs/>
              <w:noProof/>
              <w:color w:val="000000" w:themeColor="text1"/>
              <w:sz w:val="32"/>
              <w:szCs w:val="24"/>
            </w:rPr>
          </w:pPr>
          <w:r w:rsidRPr="002220E8">
            <w:rPr>
              <w:rFonts w:asciiTheme="minorHAnsi" w:hAnsiTheme="minorHAnsi"/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7EAAEB11" wp14:editId="22D2329E">
                    <wp:simplePos x="0" y="0"/>
                    <wp:positionH relativeFrom="margin">
                      <wp:posOffset>390525</wp:posOffset>
                    </wp:positionH>
                    <wp:positionV relativeFrom="paragraph">
                      <wp:posOffset>6530975</wp:posOffset>
                    </wp:positionV>
                    <wp:extent cx="3878580" cy="1581150"/>
                    <wp:effectExtent l="0" t="0" r="0" b="0"/>
                    <wp:wrapNone/>
                    <wp:docPr id="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78580" cy="1581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29618621" w14:textId="42ABB372" w:rsidR="00F32B9C" w:rsidRPr="008715B0" w:rsidRDefault="00F32B9C" w:rsidP="00565149">
                                <w:pPr>
                                  <w:spacing w:before="0" w:after="0"/>
                                  <w:rPr>
                                    <w:rFonts w:asciiTheme="minorHAnsi" w:hAnsiTheme="minorHAnsi" w:cstheme="minorHAnsi"/>
                                    <w:bCs/>
                                    <w:color w:val="308298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Theme="minorHAnsi" w:hAnsiTheme="minorHAnsi" w:cstheme="minorHAnsi"/>
                                    <w:bCs/>
                                    <w:color w:val="308298"/>
                                    <w:sz w:val="28"/>
                                    <w:szCs w:val="28"/>
                                  </w:rPr>
                                  <w:t>Language Design and Implementation</w:t>
                                </w:r>
                              </w:p>
                              <w:p w14:paraId="162AA49D" w14:textId="04471A03" w:rsidR="00F32B9C" w:rsidRDefault="00F32B9C" w:rsidP="00565149">
                                <w:pPr>
                                  <w:spacing w:before="0" w:after="0"/>
                                  <w:rPr>
                                    <w:rFonts w:asciiTheme="minorHAnsi" w:hAnsiTheme="minorHAnsi" w:cstheme="minorHAnsi"/>
                                    <w:bCs/>
                                    <w:color w:val="4BACC6"/>
                                    <w:szCs w:val="24"/>
                                  </w:rPr>
                                </w:pPr>
                                <w:r>
                                  <w:rPr>
                                    <w:rFonts w:asciiTheme="minorHAnsi" w:hAnsiTheme="minorHAnsi" w:cstheme="minorHAnsi"/>
                                    <w:bCs/>
                                    <w:color w:val="4BACC6"/>
                                    <w:szCs w:val="24"/>
                                  </w:rPr>
                                  <w:t>Student Number</w:t>
                                </w:r>
                                <w:r w:rsidRPr="008715B0">
                                  <w:rPr>
                                    <w:rFonts w:asciiTheme="minorHAnsi" w:hAnsiTheme="minorHAnsi" w:cstheme="minorHAnsi"/>
                                    <w:bCs/>
                                    <w:color w:val="4BACC6"/>
                                    <w:szCs w:val="24"/>
                                  </w:rPr>
                                  <w:t>: 100422488</w:t>
                                </w:r>
                              </w:p>
                              <w:p w14:paraId="2EF3EC07" w14:textId="695D2177" w:rsidR="00F32B9C" w:rsidRPr="008715B0" w:rsidRDefault="00F32B9C" w:rsidP="00565149">
                                <w:pPr>
                                  <w:spacing w:before="0" w:after="0"/>
                                  <w:rPr>
                                    <w:rFonts w:asciiTheme="minorHAnsi" w:hAnsiTheme="minorHAnsi" w:cstheme="minorHAnsi"/>
                                    <w:bCs/>
                                    <w:color w:val="4BACC6"/>
                                    <w:szCs w:val="24"/>
                                  </w:rPr>
                                </w:pPr>
                                <w:r>
                                  <w:rPr>
                                    <w:rFonts w:asciiTheme="minorHAnsi" w:hAnsiTheme="minorHAnsi" w:cstheme="minorHAnsi"/>
                                    <w:bCs/>
                                    <w:color w:val="4BACC6"/>
                                    <w:szCs w:val="24"/>
                                  </w:rPr>
                                  <w:t xml:space="preserve">Submission Date: </w:t>
                                </w:r>
                                <w:r w:rsidR="00F57AC0">
                                  <w:rPr>
                                    <w:rFonts w:asciiTheme="minorHAnsi" w:hAnsiTheme="minorHAnsi" w:cstheme="minorHAnsi"/>
                                    <w:bCs/>
                                    <w:color w:val="4BACC6"/>
                                    <w:szCs w:val="24"/>
                                  </w:rPr>
                                  <w:t>21</w:t>
                                </w:r>
                                <w:r w:rsidR="00F57AC0">
                                  <w:rPr>
                                    <w:rFonts w:asciiTheme="minorHAnsi" w:hAnsiTheme="minorHAnsi" w:cstheme="minorHAnsi"/>
                                    <w:bCs/>
                                    <w:color w:val="4BACC6"/>
                                    <w:szCs w:val="24"/>
                                    <w:vertAlign w:val="superscript"/>
                                  </w:rPr>
                                  <w:t>st</w:t>
                                </w:r>
                                <w:r>
                                  <w:rPr>
                                    <w:rFonts w:asciiTheme="minorHAnsi" w:hAnsiTheme="minorHAnsi" w:cstheme="minorHAnsi"/>
                                    <w:bCs/>
                                    <w:color w:val="4BACC6"/>
                                    <w:szCs w:val="24"/>
                                  </w:rPr>
                                  <w:t xml:space="preserve"> May 2021</w:t>
                                </w:r>
                              </w:p>
                              <w:p w14:paraId="34E1F517" w14:textId="6BA0FA57" w:rsidR="00F32B9C" w:rsidRPr="008715B0" w:rsidRDefault="00F32B9C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AAEB1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7" type="#_x0000_t202" style="position:absolute;left:0;text-align:left;margin-left:30.75pt;margin-top:514.25pt;width:305.4pt;height:124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" filled="f" stroked="f">
                    <v:textbox>
                      <w:txbxContent>
                        <w:p w14:paraId="29618621" w14:textId="42ABB372" w:rsidR="00F32B9C" w:rsidRPr="008715B0" w:rsidRDefault="00F32B9C" w:rsidP="00565149">
                          <w:pPr>
                            <w:spacing w:before="0" w:after="0"/>
                            <w:rPr>
                              <w:rFonts w:asciiTheme="minorHAnsi" w:hAnsiTheme="minorHAnsi" w:cstheme="minorHAnsi"/>
                              <w:bCs/>
                              <w:color w:val="308298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Theme="minorHAnsi" w:hAnsiTheme="minorHAnsi" w:cstheme="minorHAnsi"/>
                              <w:bCs/>
                              <w:color w:val="308298"/>
                              <w:sz w:val="28"/>
                              <w:szCs w:val="28"/>
                            </w:rPr>
                            <w:t>Language Design and Implementation</w:t>
                          </w:r>
                        </w:p>
                        <w:p w14:paraId="162AA49D" w14:textId="04471A03" w:rsidR="00F32B9C" w:rsidRDefault="00F32B9C" w:rsidP="00565149">
                          <w:pPr>
                            <w:spacing w:before="0" w:after="0"/>
                            <w:rPr>
                              <w:rFonts w:asciiTheme="minorHAnsi" w:hAnsiTheme="minorHAnsi" w:cstheme="minorHAnsi"/>
                              <w:bCs/>
                              <w:color w:val="4BACC6"/>
                              <w:szCs w:val="24"/>
                            </w:rPr>
                          </w:pPr>
                          <w:r>
                            <w:rPr>
                              <w:rFonts w:asciiTheme="minorHAnsi" w:hAnsiTheme="minorHAnsi" w:cstheme="minorHAnsi"/>
                              <w:bCs/>
                              <w:color w:val="4BACC6"/>
                              <w:szCs w:val="24"/>
                            </w:rPr>
                            <w:t>Student Number</w:t>
                          </w:r>
                          <w:r w:rsidRPr="008715B0">
                            <w:rPr>
                              <w:rFonts w:asciiTheme="minorHAnsi" w:hAnsiTheme="minorHAnsi" w:cstheme="minorHAnsi"/>
                              <w:bCs/>
                              <w:color w:val="4BACC6"/>
                              <w:szCs w:val="24"/>
                            </w:rPr>
                            <w:t>: 100422488</w:t>
                          </w:r>
                        </w:p>
                        <w:p w14:paraId="2EF3EC07" w14:textId="695D2177" w:rsidR="00F32B9C" w:rsidRPr="008715B0" w:rsidRDefault="00F32B9C" w:rsidP="00565149">
                          <w:pPr>
                            <w:spacing w:before="0" w:after="0"/>
                            <w:rPr>
                              <w:rFonts w:asciiTheme="minorHAnsi" w:hAnsiTheme="minorHAnsi" w:cstheme="minorHAnsi"/>
                              <w:bCs/>
                              <w:color w:val="4BACC6"/>
                              <w:szCs w:val="24"/>
                            </w:rPr>
                          </w:pPr>
                          <w:r>
                            <w:rPr>
                              <w:rFonts w:asciiTheme="minorHAnsi" w:hAnsiTheme="minorHAnsi" w:cstheme="minorHAnsi"/>
                              <w:bCs/>
                              <w:color w:val="4BACC6"/>
                              <w:szCs w:val="24"/>
                            </w:rPr>
                            <w:t xml:space="preserve">Submission Date: </w:t>
                          </w:r>
                          <w:r w:rsidR="00F57AC0">
                            <w:rPr>
                              <w:rFonts w:asciiTheme="minorHAnsi" w:hAnsiTheme="minorHAnsi" w:cstheme="minorHAnsi"/>
                              <w:bCs/>
                              <w:color w:val="4BACC6"/>
                              <w:szCs w:val="24"/>
                            </w:rPr>
                            <w:t>21</w:t>
                          </w:r>
                          <w:r w:rsidR="00F57AC0">
                            <w:rPr>
                              <w:rFonts w:asciiTheme="minorHAnsi" w:hAnsiTheme="minorHAnsi" w:cstheme="minorHAnsi"/>
                              <w:bCs/>
                              <w:color w:val="4BACC6"/>
                              <w:szCs w:val="24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Theme="minorHAnsi" w:hAnsiTheme="minorHAnsi" w:cstheme="minorHAnsi"/>
                              <w:bCs/>
                              <w:color w:val="4BACC6"/>
                              <w:szCs w:val="24"/>
                            </w:rPr>
                            <w:t xml:space="preserve"> May 2021</w:t>
                          </w:r>
                        </w:p>
                        <w:p w14:paraId="34E1F517" w14:textId="6BA0FA57" w:rsidR="00F32B9C" w:rsidRPr="008715B0" w:rsidRDefault="00F32B9C">
                          <w:pPr>
                            <w:rPr>
                              <w:color w:val="000000" w:themeColor="text1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2220E8">
            <w:rPr>
              <w:rFonts w:asciiTheme="minorHAnsi" w:hAnsiTheme="minorHAnsi"/>
              <w:noProof/>
              <w:color w:val="000000" w:themeColor="text1"/>
            </w:rPr>
            <mc:AlternateContent>
              <mc:Choice Requires="wpg">
                <w:drawing>
                  <wp:anchor distT="0" distB="0" distL="114300" distR="114300" simplePos="0" relativeHeight="251662336" behindDoc="1" locked="0" layoutInCell="1" allowOverlap="1" wp14:anchorId="4DAE48E7" wp14:editId="4E5F778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554A1B96" w14:textId="20937EB8" w:rsidR="00F32B9C" w:rsidRPr="00E61C95" w:rsidRDefault="00F32B9C" w:rsidP="00777BD3">
                                  <w:pPr>
                                    <w:spacing w:before="0" w:after="0" w:line="240" w:lineRule="auto"/>
                                    <w:rPr>
                                      <w:color w:val="FFFFFF" w:themeColor="background1"/>
                                      <w:sz w:val="58"/>
                                      <w:szCs w:val="5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58"/>
                                      <w:szCs w:val="58"/>
                                      <w:lang w:val="en-US"/>
                                    </w:rPr>
                                    <w:t xml:space="preserve">Bonsai Programming </w:t>
                                  </w:r>
                                  <w:r w:rsidR="00F57AC0">
                                    <w:rPr>
                                      <w:color w:val="FFFFFF" w:themeColor="background1"/>
                                      <w:sz w:val="58"/>
                                      <w:szCs w:val="58"/>
                                      <w:lang w:val="en-US"/>
                                    </w:rPr>
                                    <w:t>L</w:t>
                                  </w:r>
                                  <w:r>
                                    <w:rPr>
                                      <w:color w:val="FFFFFF" w:themeColor="background1"/>
                                      <w:sz w:val="58"/>
                                      <w:szCs w:val="58"/>
                                      <w:lang w:val="en-US"/>
                                    </w:rPr>
                                    <w:t>anguage (Based on Sili)</w:t>
                                  </w: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4DAE48E7" id="Group 125" o:spid="_x0000_s1028" style="position:absolute;left:0;text-align:left;margin-left:0;margin-top:0;width:540pt;height:556.55pt;z-index:-251654144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">
                    <o:lock v:ext="edit" aspectratio="t"/>
                    <v:shape id="Freeform 10" o:spid="_x0000_s1029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" adj="-11796480,,5400" path="m,c,644,,644,,644v23,6,62,14,113,21c250,685,476,700,720,644v,-27,,-27,,-27c720,,720,,720,,,,,,,e" stroked="f">
                      <v:fill r:id="rId10" o:title="" recolor="t" rotate="t" type="frame"/>
                      <v:stroke joinstyle="miter"/>
                      <v:imagedata recolortarget="#0a0c0d [642]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554A1B96" w14:textId="20937EB8" w:rsidR="00F32B9C" w:rsidRPr="00E61C95" w:rsidRDefault="00F32B9C" w:rsidP="00777BD3">
                            <w:pPr>
                              <w:spacing w:before="0" w:after="0" w:line="240" w:lineRule="auto"/>
                              <w:rPr>
                                <w:color w:val="FFFFFF" w:themeColor="background1"/>
                                <w:sz w:val="58"/>
                                <w:szCs w:val="5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8"/>
                                <w:szCs w:val="58"/>
                                <w:lang w:val="en-US"/>
                              </w:rPr>
                              <w:t xml:space="preserve">Bonsai Programming </w:t>
                            </w:r>
                            <w:r w:rsidR="00F57AC0">
                              <w:rPr>
                                <w:color w:val="FFFFFF" w:themeColor="background1"/>
                                <w:sz w:val="58"/>
                                <w:szCs w:val="58"/>
                                <w:lang w:val="en-US"/>
                              </w:rPr>
                              <w:t>L</w:t>
                            </w:r>
                            <w:r>
                              <w:rPr>
                                <w:color w:val="FFFFFF" w:themeColor="background1"/>
                                <w:sz w:val="58"/>
                                <w:szCs w:val="58"/>
                                <w:lang w:val="en-US"/>
                              </w:rPr>
                              <w:t>anguage (Based on Sili)</w:t>
                            </w:r>
                          </w:p>
                        </w:txbxContent>
                      </v:textbox>
                    </v:shape>
                    <v:shape id="Freeform 11" o:spid="_x0000_s1030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Pr="002220E8">
            <w:rPr>
              <w:rFonts w:asciiTheme="minorHAnsi" w:hAnsiTheme="minorHAnsi"/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6B7A7FD5" wp14:editId="14CF5757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8D3720" w14:textId="341C6814" w:rsidR="00F32B9C" w:rsidRDefault="00CF110D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ny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32B9C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University of derby</w:t>
                                    </w:r>
                                  </w:sdtContent>
                                </w:sdt>
                                <w:r w:rsidR="00F32B9C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Address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32B9C" w:rsidRPr="00E94C88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6CC509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B7A7FD5" id="Text Box 128" o:spid="_x0000_s1031" type="#_x0000_t202" style="position:absolute;left:0;text-align:left;margin-left:0;margin-top:0;width:453pt;height:11.5pt;z-index:251665408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" filled="f" stroked="f" strokeweight=".5pt">
                    <v:textbox style="mso-fit-shape-to-text:t" inset="1in,0,86.4pt,0">
                      <w:txbxContent>
                        <w:p w14:paraId="0B8D3720" w14:textId="341C6814" w:rsidR="00F32B9C" w:rsidRDefault="00961F24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ny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32B9C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University of derby</w:t>
                              </w:r>
                            </w:sdtContent>
                          </w:sdt>
                          <w:r w:rsidR="00F32B9C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Address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F32B9C" w:rsidRPr="00E94C88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6CC509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Pr="002220E8">
            <w:rPr>
              <w:rFonts w:asciiTheme="minorHAnsi" w:hAnsiTheme="minorHAnsi" w:cs="Times New Roman"/>
              <w:bCs/>
              <w:i/>
              <w:iCs/>
              <w:noProof/>
              <w:color w:val="000000" w:themeColor="text1"/>
              <w:sz w:val="32"/>
              <w:szCs w:val="24"/>
            </w:rPr>
            <w:br w:type="page"/>
          </w:r>
        </w:p>
      </w:sdtContent>
    </w:sdt>
    <w:p w14:paraId="55524249" w14:textId="736C6842" w:rsidR="0017283C" w:rsidRPr="002220E8" w:rsidRDefault="000A0B6A" w:rsidP="000A0B6A">
      <w:pPr>
        <w:pStyle w:val="ReportHeading"/>
        <w:spacing w:before="0" w:after="0" w:line="360" w:lineRule="auto"/>
        <w:jc w:val="both"/>
        <w:rPr>
          <w:rFonts w:asciiTheme="minorHAnsi" w:hAnsiTheme="minorHAnsi"/>
          <w:color w:val="000000" w:themeColor="text1"/>
        </w:rPr>
      </w:pPr>
      <w:bookmarkStart w:id="1" w:name="_Toc464820231"/>
      <w:r w:rsidRPr="002220E8">
        <w:rPr>
          <w:rFonts w:asciiTheme="minorHAnsi" w:hAnsiTheme="minorHAnsi"/>
          <w:color w:val="000000" w:themeColor="text1"/>
        </w:rPr>
        <w:lastRenderedPageBreak/>
        <w:t>Introduction</w:t>
      </w:r>
    </w:p>
    <w:p w14:paraId="1C22AA02" w14:textId="77777777" w:rsidR="005B343E" w:rsidRPr="002220E8" w:rsidRDefault="005B343E" w:rsidP="000A0B6A">
      <w:pPr>
        <w:spacing w:before="0" w:after="0"/>
        <w:jc w:val="both"/>
        <w:rPr>
          <w:rFonts w:asciiTheme="minorHAnsi" w:hAnsiTheme="minorHAnsi" w:cs="Times New Roman"/>
          <w:color w:val="000000" w:themeColor="text1"/>
          <w:shd w:val="clear" w:color="auto" w:fill="FFFFFF"/>
        </w:rPr>
      </w:pPr>
    </w:p>
    <w:p w14:paraId="1B77AC77" w14:textId="352ED9C8" w:rsidR="000A0B6A" w:rsidRPr="002220E8" w:rsidRDefault="000A0B6A" w:rsidP="002220E8">
      <w:pPr>
        <w:spacing w:before="0" w:after="240"/>
        <w:jc w:val="both"/>
        <w:rPr>
          <w:rFonts w:asciiTheme="minorHAnsi" w:hAnsiTheme="minorHAnsi"/>
        </w:rPr>
      </w:pPr>
      <w:r w:rsidRPr="002220E8">
        <w:rPr>
          <w:rFonts w:asciiTheme="minorHAnsi" w:hAnsiTheme="minorHAnsi"/>
        </w:rPr>
        <w:t xml:space="preserve">This report is created to introduce a new programming language with </w:t>
      </w:r>
      <w:r w:rsidR="00CF3D4E" w:rsidRPr="002220E8">
        <w:rPr>
          <w:rFonts w:asciiTheme="minorHAnsi" w:hAnsiTheme="minorHAnsi"/>
        </w:rPr>
        <w:t xml:space="preserve">the </w:t>
      </w:r>
      <w:r w:rsidRPr="002220E8">
        <w:rPr>
          <w:rFonts w:asciiTheme="minorHAnsi" w:hAnsiTheme="minorHAnsi"/>
        </w:rPr>
        <w:t>name Bonsai</w:t>
      </w:r>
      <w:r w:rsidR="00793805" w:rsidRPr="002220E8">
        <w:rPr>
          <w:rFonts w:asciiTheme="minorHAnsi" w:hAnsiTheme="minorHAnsi"/>
        </w:rPr>
        <w:t xml:space="preserve">, </w:t>
      </w:r>
      <w:r w:rsidR="00CF3D4E" w:rsidRPr="002220E8">
        <w:rPr>
          <w:rFonts w:asciiTheme="minorHAnsi" w:hAnsiTheme="minorHAnsi"/>
        </w:rPr>
        <w:t>in the future</w:t>
      </w:r>
      <w:r w:rsidR="00793805" w:rsidRPr="002220E8">
        <w:rPr>
          <w:rFonts w:asciiTheme="minorHAnsi" w:hAnsiTheme="minorHAnsi"/>
        </w:rPr>
        <w:t xml:space="preserve"> referred to as (BiPL)</w:t>
      </w:r>
      <w:r w:rsidRPr="002220E8">
        <w:rPr>
          <w:rFonts w:asciiTheme="minorHAnsi" w:hAnsiTheme="minorHAnsi"/>
        </w:rPr>
        <w:t>. This language is conventional, built for general</w:t>
      </w:r>
      <w:r w:rsidR="00CF3D4E" w:rsidRPr="002220E8">
        <w:rPr>
          <w:rFonts w:asciiTheme="minorHAnsi" w:hAnsiTheme="minorHAnsi"/>
        </w:rPr>
        <w:t xml:space="preserve"> </w:t>
      </w:r>
      <w:r w:rsidRPr="002220E8">
        <w:rPr>
          <w:rFonts w:asciiTheme="minorHAnsi" w:hAnsiTheme="minorHAnsi"/>
        </w:rPr>
        <w:t xml:space="preserve">purpose for maths functions. Also, this language is based on </w:t>
      </w:r>
      <w:r w:rsidR="00CF3D4E" w:rsidRPr="002220E8">
        <w:rPr>
          <w:rFonts w:asciiTheme="minorHAnsi" w:hAnsiTheme="minorHAnsi"/>
        </w:rPr>
        <w:t xml:space="preserve">the </w:t>
      </w:r>
      <w:r w:rsidRPr="002220E8">
        <w:rPr>
          <w:rFonts w:asciiTheme="minorHAnsi" w:hAnsiTheme="minorHAnsi"/>
        </w:rPr>
        <w:t xml:space="preserve">Sili language created by Dave Voorhis. For this reason, the Bonsai language is similar to </w:t>
      </w:r>
      <w:r w:rsidR="00CF3D4E" w:rsidRPr="002220E8">
        <w:rPr>
          <w:rFonts w:asciiTheme="minorHAnsi" w:hAnsiTheme="minorHAnsi"/>
        </w:rPr>
        <w:t xml:space="preserve">the </w:t>
      </w:r>
      <w:r w:rsidRPr="002220E8">
        <w:rPr>
          <w:rFonts w:asciiTheme="minorHAnsi" w:hAnsiTheme="minorHAnsi"/>
        </w:rPr>
        <w:t>Java programming language but easier to read and simpler to use.</w:t>
      </w:r>
    </w:p>
    <w:p w14:paraId="7A60CBD3" w14:textId="420F9A6D" w:rsidR="00793805" w:rsidRPr="002220E8" w:rsidRDefault="00793805" w:rsidP="002220E8">
      <w:pPr>
        <w:spacing w:before="0" w:after="240"/>
        <w:jc w:val="both"/>
        <w:rPr>
          <w:rFonts w:asciiTheme="minorHAnsi" w:hAnsiTheme="minorHAnsi"/>
        </w:rPr>
      </w:pPr>
      <w:r w:rsidRPr="002220E8">
        <w:rPr>
          <w:rFonts w:asciiTheme="minorHAnsi" w:hAnsiTheme="minorHAnsi"/>
        </w:rPr>
        <w:t xml:space="preserve">As </w:t>
      </w:r>
      <w:r w:rsidR="00CF3D4E" w:rsidRPr="002220E8">
        <w:rPr>
          <w:rFonts w:asciiTheme="minorHAnsi" w:hAnsiTheme="minorHAnsi"/>
        </w:rPr>
        <w:t xml:space="preserve">a </w:t>
      </w:r>
      <w:r w:rsidRPr="002220E8">
        <w:rPr>
          <w:rFonts w:asciiTheme="minorHAnsi" w:hAnsiTheme="minorHAnsi"/>
        </w:rPr>
        <w:t>computational model for</w:t>
      </w:r>
      <w:r w:rsidR="000A0B6A" w:rsidRPr="002220E8">
        <w:rPr>
          <w:rFonts w:asciiTheme="minorHAnsi" w:hAnsiTheme="minorHAnsi"/>
        </w:rPr>
        <w:t xml:space="preserve"> </w:t>
      </w:r>
      <w:r w:rsidRPr="002220E8">
        <w:rPr>
          <w:rFonts w:asciiTheme="minorHAnsi" w:hAnsiTheme="minorHAnsi"/>
        </w:rPr>
        <w:t>the developed language was used</w:t>
      </w:r>
      <w:r w:rsidR="00CF3D4E" w:rsidRPr="002220E8">
        <w:rPr>
          <w:rFonts w:asciiTheme="minorHAnsi" w:hAnsiTheme="minorHAnsi"/>
        </w:rPr>
        <w:t>,</w:t>
      </w:r>
      <w:r w:rsidRPr="002220E8">
        <w:rPr>
          <w:rFonts w:asciiTheme="minorHAnsi" w:hAnsiTheme="minorHAnsi"/>
        </w:rPr>
        <w:t xml:space="preserve"> imperative programming </w:t>
      </w:r>
      <w:r w:rsidR="002220E8" w:rsidRPr="002220E8">
        <w:rPr>
          <w:rFonts w:asciiTheme="minorHAnsi" w:hAnsiTheme="minorHAnsi"/>
        </w:rPr>
        <w:t xml:space="preserve">which </w:t>
      </w:r>
      <w:r w:rsidRPr="002220E8">
        <w:rPr>
          <w:rFonts w:asciiTheme="minorHAnsi" w:hAnsiTheme="minorHAnsi"/>
        </w:rPr>
        <w:t>is</w:t>
      </w:r>
      <w:r w:rsidR="000A0B6A" w:rsidRPr="002220E8">
        <w:rPr>
          <w:rFonts w:asciiTheme="minorHAnsi" w:hAnsiTheme="minorHAnsi"/>
        </w:rPr>
        <w:t xml:space="preserve"> sequential</w:t>
      </w:r>
      <w:r w:rsidRPr="002220E8">
        <w:rPr>
          <w:rFonts w:asciiTheme="minorHAnsi" w:hAnsiTheme="minorHAnsi"/>
        </w:rPr>
        <w:t>ly</w:t>
      </w:r>
      <w:r w:rsidR="000A0B6A" w:rsidRPr="002220E8">
        <w:rPr>
          <w:rFonts w:asciiTheme="minorHAnsi" w:hAnsiTheme="minorHAnsi"/>
        </w:rPr>
        <w:t xml:space="preserve"> based on</w:t>
      </w:r>
      <w:r w:rsidRPr="002220E8">
        <w:rPr>
          <w:rFonts w:asciiTheme="minorHAnsi" w:hAnsiTheme="minorHAnsi"/>
        </w:rPr>
        <w:t xml:space="preserve"> a </w:t>
      </w:r>
      <w:r w:rsidR="000A0B6A" w:rsidRPr="002220E8">
        <w:rPr>
          <w:rFonts w:asciiTheme="minorHAnsi" w:hAnsiTheme="minorHAnsi"/>
        </w:rPr>
        <w:t>Turing machine.</w:t>
      </w:r>
      <w:r w:rsidRPr="002220E8">
        <w:rPr>
          <w:rFonts w:asciiTheme="minorHAnsi" w:hAnsiTheme="minorHAnsi"/>
        </w:rPr>
        <w:t xml:space="preserve"> That means that this language supports both imperative progra</w:t>
      </w:r>
      <w:r w:rsidR="00CF3D4E" w:rsidRPr="002220E8">
        <w:rPr>
          <w:rFonts w:asciiTheme="minorHAnsi" w:hAnsiTheme="minorHAnsi"/>
        </w:rPr>
        <w:t>m</w:t>
      </w:r>
      <w:r w:rsidRPr="002220E8">
        <w:rPr>
          <w:rFonts w:asciiTheme="minorHAnsi" w:hAnsiTheme="minorHAnsi"/>
        </w:rPr>
        <w:t xml:space="preserve">ming and procedural programming paradigms. </w:t>
      </w:r>
      <w:r w:rsidR="00CF3D4E" w:rsidRPr="002220E8">
        <w:rPr>
          <w:rFonts w:asciiTheme="minorHAnsi" w:hAnsiTheme="minorHAnsi"/>
        </w:rPr>
        <w:t>The i</w:t>
      </w:r>
      <w:r w:rsidRPr="002220E8">
        <w:rPr>
          <w:rFonts w:asciiTheme="minorHAnsi" w:hAnsiTheme="minorHAnsi"/>
        </w:rPr>
        <w:t xml:space="preserve">mperative paradigm allows </w:t>
      </w:r>
      <w:r w:rsidR="00CF3D4E" w:rsidRPr="002220E8">
        <w:rPr>
          <w:rFonts w:asciiTheme="minorHAnsi" w:hAnsiTheme="minorHAnsi"/>
        </w:rPr>
        <w:t>using</w:t>
      </w:r>
      <w:r w:rsidRPr="002220E8">
        <w:rPr>
          <w:rFonts w:asciiTheme="minorHAnsi" w:hAnsiTheme="minorHAnsi"/>
        </w:rPr>
        <w:t xml:space="preserve"> statements that are needed for the changing of the program state. To perform the program by the computer, the commands are necessary. These commands are  contained in every imperative program.</w:t>
      </w:r>
    </w:p>
    <w:p w14:paraId="73240B82" w14:textId="12073769" w:rsidR="000A0B6A" w:rsidRPr="002220E8" w:rsidRDefault="00CF3D4E" w:rsidP="002220E8">
      <w:pPr>
        <w:spacing w:before="0" w:after="240"/>
        <w:jc w:val="both"/>
        <w:rPr>
          <w:rFonts w:asciiTheme="minorHAnsi" w:hAnsiTheme="minorHAnsi"/>
        </w:rPr>
      </w:pPr>
      <w:r w:rsidRPr="002220E8">
        <w:rPr>
          <w:rFonts w:asciiTheme="minorHAnsi" w:hAnsiTheme="minorHAnsi"/>
        </w:rPr>
        <w:t>An i</w:t>
      </w:r>
      <w:r w:rsidR="00793805" w:rsidRPr="002220E8">
        <w:rPr>
          <w:rFonts w:asciiTheme="minorHAnsi" w:hAnsiTheme="minorHAnsi"/>
        </w:rPr>
        <w:t xml:space="preserve">nterpreter is used to translate a program (source code) written in BiPL into machine code. </w:t>
      </w:r>
      <w:r w:rsidRPr="002220E8">
        <w:rPr>
          <w:rFonts w:asciiTheme="minorHAnsi" w:hAnsiTheme="minorHAnsi"/>
        </w:rPr>
        <w:t>The i</w:t>
      </w:r>
      <w:r w:rsidR="00793805" w:rsidRPr="002220E8">
        <w:rPr>
          <w:rFonts w:asciiTheme="minorHAnsi" w:hAnsiTheme="minorHAnsi"/>
        </w:rPr>
        <w:t xml:space="preserve">nterpreter converts </w:t>
      </w:r>
      <w:r w:rsidRPr="002220E8">
        <w:rPr>
          <w:rFonts w:asciiTheme="minorHAnsi" w:hAnsiTheme="minorHAnsi"/>
        </w:rPr>
        <w:t xml:space="preserve">the </w:t>
      </w:r>
      <w:r w:rsidR="00793805" w:rsidRPr="002220E8">
        <w:rPr>
          <w:rFonts w:asciiTheme="minorHAnsi" w:hAnsiTheme="minorHAnsi"/>
        </w:rPr>
        <w:t xml:space="preserve">program into one statement </w:t>
      </w:r>
      <w:r w:rsidRPr="002220E8">
        <w:rPr>
          <w:rFonts w:asciiTheme="minorHAnsi" w:hAnsiTheme="minorHAnsi"/>
        </w:rPr>
        <w:t>simultaneously, which takes less time to process than a compiler, plus that way of code translation uses fewer memory resources</w:t>
      </w:r>
      <w:r w:rsidR="00793805" w:rsidRPr="002220E8">
        <w:rPr>
          <w:rFonts w:asciiTheme="minorHAnsi" w:hAnsiTheme="minorHAnsi"/>
        </w:rPr>
        <w:t>.</w:t>
      </w:r>
    </w:p>
    <w:p w14:paraId="2D6A300F" w14:textId="4FBC579E" w:rsidR="000A0B6A" w:rsidRDefault="000A0B6A" w:rsidP="002220E8">
      <w:pPr>
        <w:spacing w:before="0" w:after="240"/>
        <w:jc w:val="both"/>
        <w:rPr>
          <w:rFonts w:asciiTheme="minorHAnsi" w:hAnsiTheme="minorHAnsi"/>
        </w:rPr>
      </w:pPr>
      <w:r w:rsidRPr="002220E8">
        <w:rPr>
          <w:rFonts w:asciiTheme="minorHAnsi" w:hAnsiTheme="minorHAnsi"/>
        </w:rPr>
        <w:t xml:space="preserve">The </w:t>
      </w:r>
      <w:r w:rsidR="00793805" w:rsidRPr="002220E8">
        <w:rPr>
          <w:rFonts w:asciiTheme="minorHAnsi" w:hAnsiTheme="minorHAnsi"/>
        </w:rPr>
        <w:t>BiPL</w:t>
      </w:r>
      <w:r w:rsidRPr="002220E8">
        <w:rPr>
          <w:rFonts w:asciiTheme="minorHAnsi" w:eastAsia="Times New Roman" w:hAnsiTheme="minorHAnsi"/>
          <w:color w:val="111111"/>
          <w:bdr w:val="none" w:sz="0" w:space="0" w:color="auto" w:frame="1"/>
          <w:lang w:eastAsia="cs-CZ"/>
        </w:rPr>
        <w:t xml:space="preserve"> will be developed as </w:t>
      </w:r>
      <w:r w:rsidR="00CF3D4E" w:rsidRPr="002220E8">
        <w:rPr>
          <w:rFonts w:asciiTheme="minorHAnsi" w:eastAsia="Times New Roman" w:hAnsiTheme="minorHAnsi"/>
          <w:color w:val="111111"/>
          <w:bdr w:val="none" w:sz="0" w:space="0" w:color="auto" w:frame="1"/>
          <w:lang w:eastAsia="cs-CZ"/>
        </w:rPr>
        <w:t xml:space="preserve">a </w:t>
      </w:r>
      <w:r w:rsidR="00793805" w:rsidRPr="002220E8">
        <w:rPr>
          <w:rFonts w:asciiTheme="minorHAnsi" w:eastAsia="Times New Roman" w:hAnsiTheme="minorHAnsi"/>
          <w:color w:val="111111"/>
          <w:bdr w:val="none" w:sz="0" w:space="0" w:color="auto" w:frame="1"/>
          <w:lang w:eastAsia="cs-CZ"/>
        </w:rPr>
        <w:t>s</w:t>
      </w:r>
      <w:r w:rsidRPr="002220E8">
        <w:rPr>
          <w:rFonts w:asciiTheme="minorHAnsi" w:eastAsia="Times New Roman" w:hAnsiTheme="minorHAnsi"/>
          <w:color w:val="111111"/>
          <w:bdr w:val="none" w:sz="0" w:space="0" w:color="auto" w:frame="1"/>
          <w:lang w:eastAsia="cs-CZ"/>
        </w:rPr>
        <w:t xml:space="preserve">tatically </w:t>
      </w:r>
      <w:r w:rsidR="00793805" w:rsidRPr="002220E8">
        <w:rPr>
          <w:rFonts w:asciiTheme="minorHAnsi" w:eastAsia="Times New Roman" w:hAnsiTheme="minorHAnsi"/>
          <w:color w:val="111111"/>
          <w:bdr w:val="none" w:sz="0" w:space="0" w:color="auto" w:frame="1"/>
          <w:lang w:eastAsia="cs-CZ"/>
        </w:rPr>
        <w:t>t</w:t>
      </w:r>
      <w:r w:rsidRPr="002220E8">
        <w:rPr>
          <w:rFonts w:asciiTheme="minorHAnsi" w:eastAsia="Times New Roman" w:hAnsiTheme="minorHAnsi"/>
          <w:color w:val="111111"/>
          <w:bdr w:val="none" w:sz="0" w:space="0" w:color="auto" w:frame="1"/>
          <w:lang w:eastAsia="cs-CZ"/>
        </w:rPr>
        <w:t>yped </w:t>
      </w:r>
      <w:r w:rsidR="00793805" w:rsidRPr="002220E8">
        <w:rPr>
          <w:rFonts w:asciiTheme="minorHAnsi" w:eastAsia="Times New Roman" w:hAnsiTheme="minorHAnsi"/>
          <w:color w:val="111111"/>
          <w:bdr w:val="none" w:sz="0" w:space="0" w:color="auto" w:frame="1"/>
          <w:lang w:eastAsia="cs-CZ"/>
        </w:rPr>
        <w:t>p</w:t>
      </w:r>
      <w:r w:rsidRPr="002220E8">
        <w:rPr>
          <w:rFonts w:asciiTheme="minorHAnsi" w:eastAsia="Times New Roman" w:hAnsiTheme="minorHAnsi"/>
          <w:color w:val="111111"/>
          <w:bdr w:val="none" w:sz="0" w:space="0" w:color="auto" w:frame="1"/>
          <w:lang w:eastAsia="cs-CZ"/>
        </w:rPr>
        <w:t xml:space="preserve">rogramming </w:t>
      </w:r>
      <w:r w:rsidR="00793805" w:rsidRPr="002220E8">
        <w:rPr>
          <w:rFonts w:asciiTheme="minorHAnsi" w:eastAsia="Times New Roman" w:hAnsiTheme="minorHAnsi"/>
          <w:color w:val="111111"/>
          <w:bdr w:val="none" w:sz="0" w:space="0" w:color="auto" w:frame="1"/>
          <w:lang w:eastAsia="cs-CZ"/>
        </w:rPr>
        <w:t>l</w:t>
      </w:r>
      <w:r w:rsidRPr="002220E8">
        <w:rPr>
          <w:rFonts w:asciiTheme="minorHAnsi" w:eastAsia="Times New Roman" w:hAnsiTheme="minorHAnsi"/>
          <w:color w:val="111111"/>
          <w:bdr w:val="none" w:sz="0" w:space="0" w:color="auto" w:frame="1"/>
          <w:lang w:eastAsia="cs-CZ"/>
        </w:rPr>
        <w:t xml:space="preserve">anguage. </w:t>
      </w:r>
      <w:r w:rsidRPr="002220E8">
        <w:rPr>
          <w:rFonts w:asciiTheme="minorHAnsi" w:hAnsiTheme="minorHAnsi"/>
        </w:rPr>
        <w:t xml:space="preserve">Also, this </w:t>
      </w:r>
      <w:r w:rsidR="00793805" w:rsidRPr="002220E8">
        <w:rPr>
          <w:rFonts w:asciiTheme="minorHAnsi" w:hAnsiTheme="minorHAnsi"/>
        </w:rPr>
        <w:t xml:space="preserve">programming </w:t>
      </w:r>
      <w:r w:rsidRPr="002220E8">
        <w:rPr>
          <w:rFonts w:asciiTheme="minorHAnsi" w:hAnsiTheme="minorHAnsi"/>
        </w:rPr>
        <w:t>language</w:t>
      </w:r>
      <w:r w:rsidR="00793805" w:rsidRPr="002220E8">
        <w:rPr>
          <w:rFonts w:asciiTheme="minorHAnsi" w:hAnsiTheme="minorHAnsi"/>
        </w:rPr>
        <w:t xml:space="preserve"> (BiPL)</w:t>
      </w:r>
      <w:r w:rsidRPr="002220E8">
        <w:rPr>
          <w:rFonts w:asciiTheme="minorHAnsi" w:hAnsiTheme="minorHAnsi"/>
        </w:rPr>
        <w:t xml:space="preserve"> </w:t>
      </w:r>
      <w:r w:rsidR="00793805" w:rsidRPr="002220E8">
        <w:rPr>
          <w:rFonts w:asciiTheme="minorHAnsi" w:hAnsiTheme="minorHAnsi"/>
        </w:rPr>
        <w:t xml:space="preserve">is developed to </w:t>
      </w:r>
      <w:r w:rsidRPr="002220E8">
        <w:rPr>
          <w:rFonts w:asciiTheme="minorHAnsi" w:hAnsiTheme="minorHAnsi"/>
        </w:rPr>
        <w:t xml:space="preserve">use mutable variables </w:t>
      </w:r>
      <w:r w:rsidR="00793805" w:rsidRPr="002220E8">
        <w:rPr>
          <w:rFonts w:asciiTheme="minorHAnsi" w:hAnsiTheme="minorHAnsi"/>
        </w:rPr>
        <w:t>which can be changed anytime after the creation.</w:t>
      </w:r>
    </w:p>
    <w:p w14:paraId="077A386C" w14:textId="206FD2CD" w:rsidR="00961F24" w:rsidRDefault="00961F24">
      <w:pPr>
        <w:spacing w:line="240" w:lineRule="atLeast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bookmarkEnd w:id="1"/>
    <w:p w14:paraId="64BF2637" w14:textId="0366491B" w:rsidR="00CF110D" w:rsidRDefault="00CF110D" w:rsidP="000A0B6A">
      <w:pPr>
        <w:spacing w:before="0" w:after="160" w:line="259" w:lineRule="auto"/>
        <w:jc w:val="both"/>
        <w:rPr>
          <w:rFonts w:asciiTheme="minorHAnsi" w:hAnsiTheme="minorHAnsi" w:cs="Consolas"/>
          <w:b/>
          <w:bCs/>
          <w:color w:val="000000" w:themeColor="text1"/>
          <w:szCs w:val="24"/>
          <w:lang w:val="cs-CZ"/>
        </w:rPr>
      </w:pPr>
      <w:r>
        <w:rPr>
          <w:rFonts w:asciiTheme="minorHAnsi" w:hAnsiTheme="minorHAnsi" w:cs="Consolas"/>
          <w:b/>
          <w:bCs/>
          <w:color w:val="000000" w:themeColor="text1"/>
          <w:szCs w:val="24"/>
          <w:lang w:val="cs-CZ"/>
        </w:rPr>
        <w:lastRenderedPageBreak/>
        <w:t>Implementation</w:t>
      </w:r>
    </w:p>
    <w:p w14:paraId="4021437E" w14:textId="6FDF4DF8" w:rsidR="00F57AC0" w:rsidRDefault="00961F24" w:rsidP="000A0B6A">
      <w:pPr>
        <w:spacing w:before="0" w:after="160" w:line="259" w:lineRule="auto"/>
        <w:jc w:val="both"/>
        <w:rPr>
          <w:rFonts w:asciiTheme="minorHAnsi" w:hAnsiTheme="minorHAnsi" w:cs="Consolas"/>
          <w:b/>
          <w:bCs/>
          <w:color w:val="000000" w:themeColor="text1"/>
          <w:szCs w:val="24"/>
          <w:lang w:val="cs-CZ"/>
        </w:rPr>
      </w:pPr>
      <w:r>
        <w:rPr>
          <w:rFonts w:asciiTheme="minorHAnsi" w:hAnsiTheme="minorHAnsi" w:cs="Consolas"/>
          <w:b/>
          <w:bCs/>
          <w:color w:val="000000" w:themeColor="text1"/>
          <w:szCs w:val="24"/>
          <w:lang w:val="cs-CZ"/>
        </w:rPr>
        <w:t>F</w:t>
      </w:r>
      <w:r w:rsidR="00E320E8">
        <w:rPr>
          <w:rFonts w:asciiTheme="minorHAnsi" w:hAnsiTheme="minorHAnsi" w:cs="Consolas"/>
          <w:b/>
          <w:bCs/>
          <w:color w:val="000000" w:themeColor="text1"/>
          <w:szCs w:val="24"/>
          <w:lang w:val="cs-CZ"/>
        </w:rPr>
        <w:t>unction:</w:t>
      </w:r>
    </w:p>
    <w:p w14:paraId="6517F3A1" w14:textId="77777777" w:rsidR="004B4858" w:rsidRPr="00AC0671" w:rsidRDefault="009740B5" w:rsidP="00AC0671">
      <w:pPr>
        <w:pStyle w:val="ListParagraph"/>
        <w:spacing w:before="0" w:after="160" w:line="259" w:lineRule="auto"/>
        <w:jc w:val="both"/>
        <w:rPr>
          <w:rFonts w:asciiTheme="minorHAnsi" w:hAnsiTheme="minorHAnsi" w:cs="Consolas"/>
          <w:color w:val="000000" w:themeColor="text1"/>
          <w:szCs w:val="24"/>
          <w:lang w:val="cs-CZ"/>
        </w:rPr>
      </w:pPr>
      <w:r w:rsidRPr="00AC0671">
        <w:rPr>
          <w:rFonts w:asciiTheme="minorHAnsi" w:hAnsiTheme="minorHAnsi" w:cs="Consolas"/>
          <w:color w:val="000000" w:themeColor="text1"/>
          <w:szCs w:val="24"/>
          <w:lang w:val="cs-CZ"/>
        </w:rPr>
        <w:t>fn (arguments)</w:t>
      </w:r>
      <w:r w:rsidR="004B4858" w:rsidRPr="00AC0671">
        <w:rPr>
          <w:rFonts w:asciiTheme="minorHAnsi" w:hAnsiTheme="minorHAnsi" w:cs="Consolas"/>
          <w:color w:val="000000" w:themeColor="text1"/>
          <w:szCs w:val="24"/>
          <w:lang w:val="cs-CZ"/>
        </w:rPr>
        <w:t>{</w:t>
      </w:r>
    </w:p>
    <w:p w14:paraId="53096075" w14:textId="24B44B76" w:rsidR="004B4858" w:rsidRPr="00AC0671" w:rsidRDefault="004B4858" w:rsidP="004B4858">
      <w:pPr>
        <w:pStyle w:val="ListParagraph"/>
        <w:spacing w:before="0" w:after="160" w:line="259" w:lineRule="auto"/>
        <w:jc w:val="both"/>
        <w:rPr>
          <w:rFonts w:asciiTheme="minorHAnsi" w:hAnsiTheme="minorHAnsi" w:cs="Consolas"/>
          <w:color w:val="000000" w:themeColor="text1"/>
          <w:szCs w:val="24"/>
          <w:lang w:val="cs-CZ"/>
        </w:rPr>
      </w:pPr>
      <w:r w:rsidRPr="00AC0671">
        <w:rPr>
          <w:rFonts w:asciiTheme="minorHAnsi" w:hAnsiTheme="minorHAnsi" w:cs="Consolas"/>
          <w:color w:val="000000" w:themeColor="text1"/>
          <w:szCs w:val="24"/>
          <w:lang w:val="cs-CZ"/>
        </w:rPr>
        <w:t xml:space="preserve"> </w:t>
      </w:r>
      <w:r w:rsidRPr="00AC0671">
        <w:rPr>
          <w:rFonts w:asciiTheme="minorHAnsi" w:hAnsiTheme="minorHAnsi" w:cs="Consolas"/>
          <w:color w:val="000000" w:themeColor="text1"/>
          <w:szCs w:val="24"/>
          <w:lang w:val="cs-CZ"/>
        </w:rPr>
        <w:tab/>
        <w:t>code</w:t>
      </w:r>
    </w:p>
    <w:p w14:paraId="2FF5F457" w14:textId="1CB7A5F1" w:rsidR="009740B5" w:rsidRPr="00AC0671" w:rsidRDefault="004B4858" w:rsidP="004B4858">
      <w:pPr>
        <w:pStyle w:val="ListParagraph"/>
        <w:spacing w:before="0" w:after="160" w:line="259" w:lineRule="auto"/>
        <w:jc w:val="both"/>
        <w:rPr>
          <w:rFonts w:asciiTheme="minorHAnsi" w:hAnsiTheme="minorHAnsi" w:cs="Consolas"/>
          <w:color w:val="000000" w:themeColor="text1"/>
          <w:szCs w:val="24"/>
          <w:lang w:val="cs-CZ"/>
        </w:rPr>
      </w:pPr>
      <w:r w:rsidRPr="00AC0671">
        <w:rPr>
          <w:rFonts w:asciiTheme="minorHAnsi" w:hAnsiTheme="minorHAnsi" w:cs="Consolas"/>
          <w:color w:val="000000" w:themeColor="text1"/>
          <w:szCs w:val="24"/>
          <w:lang w:val="cs-CZ"/>
        </w:rPr>
        <w:t>}</w:t>
      </w:r>
    </w:p>
    <w:p w14:paraId="4C65BFA1" w14:textId="7C75A452" w:rsidR="00AC0671" w:rsidRPr="00AC0671" w:rsidRDefault="00AC0671" w:rsidP="00AC0671">
      <w:pPr>
        <w:spacing w:before="0" w:after="160" w:line="259" w:lineRule="auto"/>
        <w:jc w:val="both"/>
        <w:rPr>
          <w:rFonts w:asciiTheme="minorHAnsi" w:hAnsiTheme="minorHAnsi" w:cs="Consolas"/>
          <w:b/>
          <w:bCs/>
          <w:color w:val="000000" w:themeColor="text1"/>
          <w:szCs w:val="24"/>
          <w:lang w:val="cs-CZ"/>
        </w:rPr>
      </w:pPr>
      <w:r>
        <w:rPr>
          <w:rFonts w:asciiTheme="minorHAnsi" w:hAnsiTheme="minorHAnsi" w:cs="Consolas"/>
          <w:b/>
          <w:bCs/>
          <w:color w:val="000000" w:themeColor="text1"/>
          <w:szCs w:val="24"/>
          <w:lang w:val="cs-CZ"/>
        </w:rPr>
        <w:t>For Loop</w:t>
      </w:r>
    </w:p>
    <w:p w14:paraId="6878E642" w14:textId="77777777" w:rsidR="00A421FE" w:rsidRPr="00AC0671" w:rsidRDefault="009740B5" w:rsidP="00AC0671">
      <w:pPr>
        <w:pStyle w:val="ListParagraph"/>
        <w:spacing w:before="0" w:after="160" w:line="259" w:lineRule="auto"/>
        <w:jc w:val="both"/>
        <w:rPr>
          <w:rFonts w:asciiTheme="minorHAnsi" w:hAnsiTheme="minorHAnsi" w:cs="Consolas"/>
          <w:color w:val="000000" w:themeColor="text1"/>
          <w:szCs w:val="24"/>
          <w:lang w:val="cs-CZ"/>
        </w:rPr>
      </w:pPr>
      <w:r w:rsidRPr="00AC0671">
        <w:rPr>
          <w:rFonts w:asciiTheme="minorHAnsi" w:hAnsiTheme="minorHAnsi" w:cs="Consolas"/>
          <w:color w:val="000000" w:themeColor="text1"/>
          <w:szCs w:val="24"/>
          <w:lang w:val="cs-CZ"/>
        </w:rPr>
        <w:t>for</w:t>
      </w:r>
      <w:r w:rsidR="00A421FE" w:rsidRPr="00AC0671">
        <w:rPr>
          <w:rFonts w:asciiTheme="minorHAnsi" w:hAnsiTheme="minorHAnsi" w:cs="Consolas"/>
          <w:color w:val="000000" w:themeColor="text1"/>
          <w:szCs w:val="24"/>
          <w:lang w:val="cs-CZ"/>
        </w:rPr>
        <w:t xml:space="preserve"> (i=1; i&lt;=a; i=1+1){</w:t>
      </w:r>
    </w:p>
    <w:p w14:paraId="39EBD7E0" w14:textId="0F9E3581" w:rsidR="00A421FE" w:rsidRPr="00AC0671" w:rsidRDefault="00A421FE" w:rsidP="00A421FE">
      <w:pPr>
        <w:pStyle w:val="ListParagraph"/>
        <w:spacing w:before="0" w:after="160" w:line="259" w:lineRule="auto"/>
        <w:jc w:val="both"/>
        <w:rPr>
          <w:rFonts w:asciiTheme="minorHAnsi" w:hAnsiTheme="minorHAnsi" w:cs="Consolas"/>
          <w:color w:val="000000" w:themeColor="text1"/>
          <w:szCs w:val="24"/>
          <w:lang w:val="cs-CZ"/>
        </w:rPr>
      </w:pPr>
      <w:r w:rsidRPr="00AC0671">
        <w:rPr>
          <w:rFonts w:asciiTheme="minorHAnsi" w:hAnsiTheme="minorHAnsi" w:cs="Consolas"/>
          <w:color w:val="000000" w:themeColor="text1"/>
          <w:szCs w:val="24"/>
          <w:lang w:val="cs-CZ"/>
        </w:rPr>
        <w:t xml:space="preserve">  </w:t>
      </w:r>
      <w:r w:rsidRPr="00AC0671">
        <w:rPr>
          <w:rFonts w:asciiTheme="minorHAnsi" w:hAnsiTheme="minorHAnsi" w:cs="Consolas"/>
          <w:color w:val="000000" w:themeColor="text1"/>
          <w:szCs w:val="24"/>
          <w:lang w:val="cs-CZ"/>
        </w:rPr>
        <w:tab/>
        <w:t>code</w:t>
      </w:r>
    </w:p>
    <w:p w14:paraId="6218CD4D" w14:textId="01266B37" w:rsidR="00A421FE" w:rsidRPr="00AC0671" w:rsidRDefault="00A421FE" w:rsidP="00A421FE">
      <w:pPr>
        <w:pStyle w:val="ListParagraph"/>
        <w:spacing w:before="0" w:after="160" w:line="259" w:lineRule="auto"/>
        <w:jc w:val="both"/>
        <w:rPr>
          <w:rFonts w:asciiTheme="minorHAnsi" w:hAnsiTheme="minorHAnsi" w:cs="Consolas"/>
          <w:color w:val="000000" w:themeColor="text1"/>
          <w:szCs w:val="24"/>
          <w:lang w:val="cs-CZ"/>
        </w:rPr>
      </w:pPr>
      <w:r w:rsidRPr="00AC0671">
        <w:rPr>
          <w:rFonts w:asciiTheme="minorHAnsi" w:hAnsiTheme="minorHAnsi" w:cs="Consolas"/>
          <w:color w:val="000000" w:themeColor="text1"/>
          <w:szCs w:val="24"/>
          <w:lang w:val="cs-CZ"/>
        </w:rPr>
        <w:t>}</w:t>
      </w:r>
    </w:p>
    <w:p w14:paraId="5BB6B046" w14:textId="1434CFB4" w:rsidR="00A421FE" w:rsidRPr="00A421FE" w:rsidRDefault="00AC0671" w:rsidP="00AC0671">
      <w:pPr>
        <w:spacing w:before="0" w:after="160" w:line="259" w:lineRule="auto"/>
        <w:jc w:val="both"/>
        <w:rPr>
          <w:rFonts w:asciiTheme="minorHAnsi" w:hAnsiTheme="minorHAnsi" w:cs="Consolas"/>
          <w:b/>
          <w:bCs/>
          <w:color w:val="000000" w:themeColor="text1"/>
          <w:szCs w:val="24"/>
          <w:lang w:val="cs-CZ"/>
        </w:rPr>
      </w:pPr>
      <w:r>
        <w:rPr>
          <w:rFonts w:asciiTheme="minorHAnsi" w:hAnsiTheme="minorHAnsi" w:cs="Consolas"/>
          <w:b/>
          <w:bCs/>
          <w:color w:val="000000" w:themeColor="text1"/>
          <w:szCs w:val="24"/>
          <w:lang w:val="cs-CZ"/>
        </w:rPr>
        <w:t>While Loop</w:t>
      </w:r>
    </w:p>
    <w:p w14:paraId="3595FD21" w14:textId="08FE16ED" w:rsidR="00A421FE" w:rsidRPr="00AC0671" w:rsidRDefault="009740B5" w:rsidP="00AC0671">
      <w:pPr>
        <w:pStyle w:val="ListParagraph"/>
        <w:spacing w:before="0" w:after="160" w:line="259" w:lineRule="auto"/>
        <w:jc w:val="both"/>
        <w:rPr>
          <w:rFonts w:asciiTheme="minorHAnsi" w:hAnsiTheme="minorHAnsi" w:cs="Consolas"/>
          <w:color w:val="000000" w:themeColor="text1"/>
          <w:szCs w:val="24"/>
          <w:lang w:val="cs-CZ"/>
        </w:rPr>
      </w:pPr>
      <w:r w:rsidRPr="00AC0671">
        <w:rPr>
          <w:rFonts w:asciiTheme="minorHAnsi" w:hAnsiTheme="minorHAnsi" w:cs="Consolas"/>
          <w:color w:val="000000" w:themeColor="text1"/>
          <w:szCs w:val="24"/>
          <w:lang w:val="cs-CZ"/>
        </w:rPr>
        <w:t>while</w:t>
      </w:r>
      <w:r w:rsidR="00A421FE" w:rsidRPr="00AC0671">
        <w:rPr>
          <w:rFonts w:asciiTheme="minorHAnsi" w:hAnsiTheme="minorHAnsi" w:cs="Consolas"/>
          <w:color w:val="000000" w:themeColor="text1"/>
          <w:szCs w:val="24"/>
          <w:lang w:val="cs-CZ"/>
        </w:rPr>
        <w:t>(condition){</w:t>
      </w:r>
    </w:p>
    <w:p w14:paraId="246C308C" w14:textId="1B50E216" w:rsidR="00A421FE" w:rsidRPr="00AC0671" w:rsidRDefault="00A421FE" w:rsidP="00A421FE">
      <w:pPr>
        <w:pStyle w:val="ListParagraph"/>
        <w:spacing w:before="0" w:after="160" w:line="259" w:lineRule="auto"/>
        <w:ind w:firstLine="720"/>
        <w:jc w:val="both"/>
        <w:rPr>
          <w:rFonts w:asciiTheme="minorHAnsi" w:hAnsiTheme="minorHAnsi" w:cs="Consolas"/>
          <w:color w:val="000000" w:themeColor="text1"/>
          <w:szCs w:val="24"/>
          <w:lang w:val="cs-CZ"/>
        </w:rPr>
      </w:pPr>
      <w:r w:rsidRPr="00AC0671">
        <w:rPr>
          <w:rFonts w:asciiTheme="minorHAnsi" w:hAnsiTheme="minorHAnsi" w:cs="Consolas"/>
          <w:color w:val="000000" w:themeColor="text1"/>
          <w:szCs w:val="24"/>
          <w:lang w:val="cs-CZ"/>
        </w:rPr>
        <w:t>code</w:t>
      </w:r>
    </w:p>
    <w:p w14:paraId="16EB9E05" w14:textId="561CA82A" w:rsidR="009740B5" w:rsidRPr="00AC0671" w:rsidRDefault="00A421FE" w:rsidP="00A421FE">
      <w:pPr>
        <w:pStyle w:val="ListParagraph"/>
        <w:spacing w:before="0" w:after="160" w:line="259" w:lineRule="auto"/>
        <w:jc w:val="both"/>
        <w:rPr>
          <w:rFonts w:asciiTheme="minorHAnsi" w:hAnsiTheme="minorHAnsi" w:cs="Consolas"/>
          <w:color w:val="000000" w:themeColor="text1"/>
          <w:szCs w:val="24"/>
          <w:lang w:val="cs-CZ"/>
        </w:rPr>
      </w:pPr>
      <w:r w:rsidRPr="00AC0671">
        <w:rPr>
          <w:rFonts w:asciiTheme="minorHAnsi" w:hAnsiTheme="minorHAnsi" w:cs="Consolas"/>
          <w:color w:val="000000" w:themeColor="text1"/>
          <w:szCs w:val="24"/>
          <w:lang w:val="cs-CZ"/>
        </w:rPr>
        <w:t>}</w:t>
      </w:r>
    </w:p>
    <w:p w14:paraId="30FF3E44" w14:textId="25EC951A" w:rsidR="00D85CA0" w:rsidRPr="00AC0671" w:rsidRDefault="009740B5" w:rsidP="00AC0671">
      <w:pPr>
        <w:spacing w:before="0" w:after="0"/>
        <w:jc w:val="both"/>
        <w:rPr>
          <w:rFonts w:asciiTheme="minorHAnsi" w:hAnsiTheme="minorHAnsi" w:cs="Times New Roman"/>
          <w:b/>
          <w:bCs/>
          <w:color w:val="000000" w:themeColor="text1"/>
          <w:spacing w:val="-1"/>
          <w:szCs w:val="24"/>
          <w:shd w:val="clear" w:color="auto" w:fill="FFFFFF"/>
        </w:rPr>
      </w:pPr>
      <w:r w:rsidRPr="00AC0671">
        <w:rPr>
          <w:rFonts w:asciiTheme="minorHAnsi" w:hAnsiTheme="minorHAnsi" w:cs="Times New Roman"/>
          <w:b/>
          <w:bCs/>
          <w:color w:val="000000" w:themeColor="text1"/>
          <w:spacing w:val="-1"/>
          <w:szCs w:val="24"/>
          <w:shd w:val="clear" w:color="auto" w:fill="FFFFFF"/>
        </w:rPr>
        <w:t>if</w:t>
      </w:r>
      <w:r w:rsidR="00F57AC0" w:rsidRPr="00AC0671">
        <w:rPr>
          <w:rFonts w:asciiTheme="minorHAnsi" w:hAnsiTheme="minorHAnsi" w:cs="Times New Roman"/>
          <w:b/>
          <w:bCs/>
          <w:color w:val="000000" w:themeColor="text1"/>
          <w:spacing w:val="-1"/>
          <w:szCs w:val="24"/>
          <w:shd w:val="clear" w:color="auto" w:fill="FFFFFF"/>
        </w:rPr>
        <w:t>/</w:t>
      </w:r>
      <w:r w:rsidRPr="00AC0671">
        <w:rPr>
          <w:rFonts w:asciiTheme="minorHAnsi" w:hAnsiTheme="minorHAnsi" w:cs="Times New Roman"/>
          <w:b/>
          <w:bCs/>
          <w:color w:val="000000" w:themeColor="text1"/>
          <w:spacing w:val="-1"/>
          <w:szCs w:val="24"/>
          <w:shd w:val="clear" w:color="auto" w:fill="FFFFFF"/>
        </w:rPr>
        <w:t>else</w:t>
      </w:r>
      <w:r w:rsidR="00E320E8" w:rsidRPr="00AC0671">
        <w:rPr>
          <w:rFonts w:asciiTheme="minorHAnsi" w:hAnsiTheme="minorHAnsi" w:cs="Times New Roman"/>
          <w:b/>
          <w:bCs/>
          <w:color w:val="000000" w:themeColor="text1"/>
          <w:spacing w:val="-1"/>
          <w:szCs w:val="24"/>
          <w:shd w:val="clear" w:color="auto" w:fill="FFFFFF"/>
        </w:rPr>
        <w:t xml:space="preserve"> statements</w:t>
      </w:r>
    </w:p>
    <w:p w14:paraId="353B8BDD" w14:textId="77777777" w:rsidR="009740B5" w:rsidRPr="00AC0671" w:rsidRDefault="009740B5" w:rsidP="00AC0671">
      <w:pPr>
        <w:spacing w:before="0" w:after="0"/>
        <w:ind w:left="720"/>
        <w:jc w:val="both"/>
        <w:rPr>
          <w:rFonts w:asciiTheme="minorHAnsi" w:hAnsiTheme="minorHAnsi" w:cs="Times New Roman"/>
          <w:color w:val="000000" w:themeColor="text1"/>
          <w:spacing w:val="-1"/>
          <w:szCs w:val="24"/>
          <w:shd w:val="clear" w:color="auto" w:fill="FFFFFF"/>
        </w:rPr>
      </w:pPr>
      <w:r w:rsidRPr="00AC0671">
        <w:rPr>
          <w:rFonts w:asciiTheme="minorHAnsi" w:hAnsiTheme="minorHAnsi" w:cs="Times New Roman"/>
          <w:color w:val="000000" w:themeColor="text1"/>
          <w:spacing w:val="-1"/>
          <w:szCs w:val="24"/>
          <w:shd w:val="clear" w:color="auto" w:fill="FFFFFF"/>
        </w:rPr>
        <w:t>If (condition){</w:t>
      </w:r>
    </w:p>
    <w:p w14:paraId="569AAA6C" w14:textId="77777777" w:rsidR="009740B5" w:rsidRPr="00AC0671" w:rsidRDefault="009740B5" w:rsidP="00AC0671">
      <w:pPr>
        <w:spacing w:before="0" w:after="0"/>
        <w:ind w:left="720" w:firstLine="720"/>
        <w:jc w:val="both"/>
        <w:rPr>
          <w:rFonts w:asciiTheme="minorHAnsi" w:hAnsiTheme="minorHAnsi" w:cs="Times New Roman"/>
          <w:color w:val="000000" w:themeColor="text1"/>
          <w:spacing w:val="-1"/>
          <w:szCs w:val="24"/>
          <w:shd w:val="clear" w:color="auto" w:fill="FFFFFF"/>
        </w:rPr>
      </w:pPr>
      <w:r w:rsidRPr="00AC0671">
        <w:rPr>
          <w:rFonts w:asciiTheme="minorHAnsi" w:hAnsiTheme="minorHAnsi" w:cs="Times New Roman"/>
          <w:color w:val="000000" w:themeColor="text1"/>
          <w:spacing w:val="-1"/>
          <w:szCs w:val="24"/>
          <w:shd w:val="clear" w:color="auto" w:fill="FFFFFF"/>
        </w:rPr>
        <w:t>statement</w:t>
      </w:r>
    </w:p>
    <w:p w14:paraId="3B0836A8" w14:textId="11BADE18" w:rsidR="009740B5" w:rsidRPr="00AC0671" w:rsidRDefault="009740B5" w:rsidP="00AC0671">
      <w:pPr>
        <w:spacing w:before="0" w:after="0"/>
        <w:ind w:left="720"/>
        <w:jc w:val="both"/>
        <w:rPr>
          <w:rFonts w:asciiTheme="minorHAnsi" w:hAnsiTheme="minorHAnsi" w:cs="Times New Roman"/>
          <w:color w:val="000000" w:themeColor="text1"/>
          <w:spacing w:val="-1"/>
          <w:szCs w:val="24"/>
          <w:shd w:val="clear" w:color="auto" w:fill="FFFFFF"/>
        </w:rPr>
      </w:pPr>
      <w:r w:rsidRPr="00AC0671">
        <w:rPr>
          <w:rFonts w:asciiTheme="minorHAnsi" w:hAnsiTheme="minorHAnsi" w:cs="Times New Roman"/>
          <w:color w:val="000000" w:themeColor="text1"/>
          <w:spacing w:val="-1"/>
          <w:szCs w:val="24"/>
          <w:shd w:val="clear" w:color="auto" w:fill="FFFFFF"/>
        </w:rPr>
        <w:t>}</w:t>
      </w:r>
    </w:p>
    <w:p w14:paraId="530BEF6B" w14:textId="2D74BE7F" w:rsidR="009740B5" w:rsidRPr="00AC0671" w:rsidRDefault="009740B5" w:rsidP="00AC0671">
      <w:pPr>
        <w:spacing w:before="0" w:after="0"/>
        <w:ind w:left="720"/>
        <w:jc w:val="both"/>
        <w:rPr>
          <w:rFonts w:asciiTheme="minorHAnsi" w:hAnsiTheme="minorHAnsi" w:cs="Times New Roman"/>
          <w:color w:val="000000" w:themeColor="text1"/>
          <w:spacing w:val="-1"/>
          <w:szCs w:val="24"/>
          <w:shd w:val="clear" w:color="auto" w:fill="FFFFFF"/>
        </w:rPr>
      </w:pPr>
      <w:r w:rsidRPr="00AC0671">
        <w:rPr>
          <w:rFonts w:asciiTheme="minorHAnsi" w:hAnsiTheme="minorHAnsi" w:cs="Times New Roman"/>
          <w:color w:val="000000" w:themeColor="text1"/>
          <w:spacing w:val="-1"/>
          <w:szCs w:val="24"/>
          <w:shd w:val="clear" w:color="auto" w:fill="FFFFFF"/>
        </w:rPr>
        <w:t>else{</w:t>
      </w:r>
    </w:p>
    <w:p w14:paraId="14B8C522" w14:textId="7C43F983" w:rsidR="009740B5" w:rsidRPr="00AC0671" w:rsidRDefault="009740B5" w:rsidP="00AC0671">
      <w:pPr>
        <w:spacing w:before="0" w:after="0"/>
        <w:ind w:left="720" w:firstLine="720"/>
        <w:jc w:val="both"/>
        <w:rPr>
          <w:rFonts w:asciiTheme="minorHAnsi" w:hAnsiTheme="minorHAnsi" w:cs="Times New Roman"/>
          <w:color w:val="000000" w:themeColor="text1"/>
          <w:spacing w:val="-1"/>
          <w:szCs w:val="24"/>
          <w:shd w:val="clear" w:color="auto" w:fill="FFFFFF"/>
        </w:rPr>
      </w:pPr>
      <w:r w:rsidRPr="00AC0671">
        <w:rPr>
          <w:rFonts w:asciiTheme="minorHAnsi" w:hAnsiTheme="minorHAnsi" w:cs="Times New Roman"/>
          <w:color w:val="000000" w:themeColor="text1"/>
          <w:spacing w:val="-1"/>
          <w:szCs w:val="24"/>
          <w:shd w:val="clear" w:color="auto" w:fill="FFFFFF"/>
        </w:rPr>
        <w:t>statement</w:t>
      </w:r>
    </w:p>
    <w:p w14:paraId="48E6FF4F" w14:textId="6A721791" w:rsidR="009740B5" w:rsidRPr="00AC0671" w:rsidRDefault="009740B5" w:rsidP="00AC0671">
      <w:pPr>
        <w:spacing w:before="0" w:after="0"/>
        <w:ind w:left="720"/>
        <w:jc w:val="both"/>
        <w:rPr>
          <w:rFonts w:asciiTheme="minorHAnsi" w:hAnsiTheme="minorHAnsi" w:cs="Times New Roman"/>
          <w:color w:val="000000" w:themeColor="text1"/>
          <w:spacing w:val="-1"/>
          <w:szCs w:val="24"/>
          <w:shd w:val="clear" w:color="auto" w:fill="FFFFFF"/>
        </w:rPr>
      </w:pPr>
      <w:r w:rsidRPr="00AC0671">
        <w:rPr>
          <w:rFonts w:asciiTheme="minorHAnsi" w:hAnsiTheme="minorHAnsi" w:cs="Times New Roman"/>
          <w:color w:val="000000" w:themeColor="text1"/>
          <w:spacing w:val="-1"/>
          <w:szCs w:val="24"/>
          <w:shd w:val="clear" w:color="auto" w:fill="FFFFFF"/>
        </w:rPr>
        <w:t>}</w:t>
      </w:r>
    </w:p>
    <w:p w14:paraId="35FF0D1D" w14:textId="64D7BAEA" w:rsidR="00AC0671" w:rsidRPr="00E320E8" w:rsidRDefault="00AC0671" w:rsidP="00AC0671">
      <w:pPr>
        <w:spacing w:before="0" w:after="0"/>
        <w:jc w:val="both"/>
        <w:rPr>
          <w:rFonts w:asciiTheme="minorHAnsi" w:hAnsiTheme="minorHAnsi" w:cs="Times New Roman"/>
          <w:b/>
          <w:bCs/>
          <w:color w:val="000000" w:themeColor="text1"/>
          <w:spacing w:val="-1"/>
          <w:szCs w:val="24"/>
          <w:shd w:val="clear" w:color="auto" w:fill="FFFFFF"/>
        </w:rPr>
      </w:pPr>
      <w:r>
        <w:rPr>
          <w:rFonts w:asciiTheme="minorHAnsi" w:hAnsiTheme="minorHAnsi" w:cs="Times New Roman"/>
          <w:b/>
          <w:bCs/>
          <w:color w:val="000000" w:themeColor="text1"/>
          <w:spacing w:val="-1"/>
          <w:szCs w:val="24"/>
          <w:shd w:val="clear" w:color="auto" w:fill="FFFFFF"/>
        </w:rPr>
        <w:t>Print to console</w:t>
      </w:r>
    </w:p>
    <w:p w14:paraId="044C0C33" w14:textId="7C8F54F0" w:rsidR="00F57AC0" w:rsidRPr="00AC0671" w:rsidRDefault="002220E8" w:rsidP="00AC0671">
      <w:pPr>
        <w:pStyle w:val="ListParagraph"/>
        <w:spacing w:before="0" w:after="0"/>
        <w:jc w:val="both"/>
        <w:rPr>
          <w:rFonts w:asciiTheme="minorHAnsi" w:hAnsiTheme="minorHAnsi" w:cs="Times New Roman"/>
          <w:color w:val="000000" w:themeColor="text1"/>
          <w:spacing w:val="-1"/>
          <w:szCs w:val="24"/>
          <w:shd w:val="clear" w:color="auto" w:fill="FFFFFF"/>
        </w:rPr>
      </w:pPr>
      <w:r w:rsidRPr="00AC0671">
        <w:rPr>
          <w:rFonts w:asciiTheme="minorHAnsi" w:hAnsiTheme="minorHAnsi" w:cs="Times New Roman"/>
          <w:color w:val="000000" w:themeColor="text1"/>
          <w:spacing w:val="-1"/>
          <w:szCs w:val="24"/>
          <w:shd w:val="clear" w:color="auto" w:fill="FFFFFF"/>
        </w:rPr>
        <w:t>Print</w:t>
      </w:r>
      <w:r w:rsidR="00A421FE" w:rsidRPr="00AC0671">
        <w:rPr>
          <w:rFonts w:asciiTheme="minorHAnsi" w:hAnsiTheme="minorHAnsi" w:cs="Times New Roman"/>
          <w:color w:val="000000" w:themeColor="text1"/>
          <w:spacing w:val="-1"/>
          <w:szCs w:val="24"/>
          <w:shd w:val="clear" w:color="auto" w:fill="FFFFFF"/>
        </w:rPr>
        <w:t>(value)</w:t>
      </w:r>
    </w:p>
    <w:p w14:paraId="1A0639C7" w14:textId="27F694EC" w:rsidR="00D85CA0" w:rsidRDefault="00D85CA0" w:rsidP="000A0B6A">
      <w:pPr>
        <w:spacing w:before="0" w:after="0"/>
        <w:jc w:val="both"/>
        <w:rPr>
          <w:rFonts w:asciiTheme="minorHAnsi" w:hAnsiTheme="minorHAnsi" w:cs="Times New Roman"/>
          <w:b/>
          <w:bCs/>
          <w:color w:val="000000" w:themeColor="text1"/>
          <w:szCs w:val="24"/>
          <w:shd w:val="clear" w:color="auto" w:fill="FFFFFF"/>
        </w:rPr>
      </w:pPr>
    </w:p>
    <w:p w14:paraId="39BBE818" w14:textId="78C3A9B2" w:rsidR="00E320E8" w:rsidRDefault="00E320E8" w:rsidP="000A0B6A">
      <w:pPr>
        <w:spacing w:before="0" w:after="0"/>
        <w:jc w:val="both"/>
        <w:rPr>
          <w:rFonts w:asciiTheme="minorHAnsi" w:hAnsiTheme="minorHAnsi" w:cs="Times New Roman"/>
          <w:b/>
          <w:bCs/>
          <w:color w:val="000000" w:themeColor="text1"/>
          <w:szCs w:val="24"/>
          <w:shd w:val="clear" w:color="auto" w:fill="FFFFFF"/>
        </w:rPr>
      </w:pPr>
    </w:p>
    <w:p w14:paraId="05520EB9" w14:textId="6B5AFC78" w:rsidR="00E320E8" w:rsidRDefault="00E320E8" w:rsidP="000A0B6A">
      <w:pPr>
        <w:spacing w:before="0" w:after="0"/>
        <w:jc w:val="both"/>
        <w:rPr>
          <w:rFonts w:asciiTheme="minorHAnsi" w:hAnsiTheme="minorHAnsi" w:cs="Times New Roman"/>
          <w:b/>
          <w:bCs/>
          <w:color w:val="000000" w:themeColor="text1"/>
          <w:szCs w:val="24"/>
          <w:shd w:val="clear" w:color="auto" w:fill="FFFFFF"/>
        </w:rPr>
      </w:pPr>
      <w:r>
        <w:rPr>
          <w:rFonts w:asciiTheme="minorHAnsi" w:hAnsiTheme="minorHAnsi" w:cs="Times New Roman"/>
          <w:b/>
          <w:bCs/>
          <w:color w:val="000000" w:themeColor="text1"/>
          <w:szCs w:val="24"/>
          <w:shd w:val="clear" w:color="auto" w:fill="FFFFFF"/>
        </w:rPr>
        <w:t>Example of supported math functions for calculation:</w:t>
      </w:r>
    </w:p>
    <w:p w14:paraId="1DB4ED6E" w14:textId="77777777" w:rsidR="00E320E8" w:rsidRPr="00AC0671" w:rsidRDefault="00E320E8" w:rsidP="00E320E8">
      <w:pPr>
        <w:pStyle w:val="ListParagraph"/>
        <w:numPr>
          <w:ilvl w:val="0"/>
          <w:numId w:val="15"/>
        </w:numPr>
        <w:spacing w:before="0" w:after="0"/>
        <w:jc w:val="both"/>
        <w:rPr>
          <w:rFonts w:asciiTheme="minorHAnsi" w:hAnsiTheme="minorHAnsi" w:cs="Times New Roman"/>
          <w:color w:val="000000" w:themeColor="text1"/>
          <w:szCs w:val="24"/>
          <w:shd w:val="clear" w:color="auto" w:fill="FFFFFF"/>
        </w:rPr>
      </w:pPr>
      <w:r w:rsidRPr="00AC0671">
        <w:rPr>
          <w:rFonts w:asciiTheme="minorHAnsi" w:hAnsiTheme="minorHAnsi" w:cs="Times New Roman"/>
          <w:color w:val="000000" w:themeColor="text1"/>
          <w:szCs w:val="24"/>
          <w:shd w:val="clear" w:color="auto" w:fill="FFFFFF"/>
        </w:rPr>
        <w:t>Addition</w:t>
      </w:r>
    </w:p>
    <w:p w14:paraId="41054ECE" w14:textId="77777777" w:rsidR="00E320E8" w:rsidRPr="00AC0671" w:rsidRDefault="00E320E8" w:rsidP="00E320E8">
      <w:pPr>
        <w:pStyle w:val="ListParagraph"/>
        <w:numPr>
          <w:ilvl w:val="0"/>
          <w:numId w:val="15"/>
        </w:numPr>
        <w:spacing w:before="0" w:after="0"/>
        <w:jc w:val="both"/>
        <w:rPr>
          <w:rFonts w:asciiTheme="minorHAnsi" w:hAnsiTheme="minorHAnsi" w:cs="Times New Roman"/>
          <w:color w:val="000000" w:themeColor="text1"/>
          <w:szCs w:val="24"/>
          <w:shd w:val="clear" w:color="auto" w:fill="FFFFFF"/>
        </w:rPr>
      </w:pPr>
      <w:r w:rsidRPr="00AC0671">
        <w:rPr>
          <w:rFonts w:asciiTheme="minorHAnsi" w:hAnsiTheme="minorHAnsi" w:cs="Times New Roman"/>
          <w:color w:val="000000" w:themeColor="text1"/>
          <w:szCs w:val="24"/>
          <w:shd w:val="clear" w:color="auto" w:fill="FFFFFF"/>
        </w:rPr>
        <w:t>Subtraction</w:t>
      </w:r>
    </w:p>
    <w:p w14:paraId="03AD175F" w14:textId="77777777" w:rsidR="00E320E8" w:rsidRPr="00AC0671" w:rsidRDefault="00E320E8" w:rsidP="00E320E8">
      <w:pPr>
        <w:pStyle w:val="ListParagraph"/>
        <w:numPr>
          <w:ilvl w:val="0"/>
          <w:numId w:val="15"/>
        </w:numPr>
        <w:spacing w:before="0" w:after="0"/>
        <w:jc w:val="both"/>
        <w:rPr>
          <w:rFonts w:asciiTheme="minorHAnsi" w:hAnsiTheme="minorHAnsi" w:cs="Times New Roman"/>
          <w:color w:val="000000" w:themeColor="text1"/>
          <w:szCs w:val="24"/>
          <w:shd w:val="clear" w:color="auto" w:fill="FFFFFF"/>
        </w:rPr>
      </w:pPr>
      <w:r w:rsidRPr="00AC0671">
        <w:rPr>
          <w:rFonts w:asciiTheme="minorHAnsi" w:hAnsiTheme="minorHAnsi" w:cs="Times New Roman"/>
          <w:color w:val="000000" w:themeColor="text1"/>
          <w:szCs w:val="24"/>
          <w:shd w:val="clear" w:color="auto" w:fill="FFFFFF"/>
        </w:rPr>
        <w:t>Multiplication</w:t>
      </w:r>
    </w:p>
    <w:p w14:paraId="22664585" w14:textId="77777777" w:rsidR="00E320E8" w:rsidRPr="00AC0671" w:rsidRDefault="00E320E8" w:rsidP="00E320E8">
      <w:pPr>
        <w:pStyle w:val="ListParagraph"/>
        <w:numPr>
          <w:ilvl w:val="0"/>
          <w:numId w:val="15"/>
        </w:numPr>
        <w:spacing w:before="0" w:after="0"/>
        <w:jc w:val="both"/>
        <w:rPr>
          <w:rFonts w:asciiTheme="minorHAnsi" w:hAnsiTheme="minorHAnsi" w:cs="Times New Roman"/>
          <w:color w:val="000000" w:themeColor="text1"/>
          <w:szCs w:val="24"/>
          <w:shd w:val="clear" w:color="auto" w:fill="FFFFFF"/>
        </w:rPr>
      </w:pPr>
      <w:r w:rsidRPr="00AC0671">
        <w:rPr>
          <w:rFonts w:asciiTheme="minorHAnsi" w:hAnsiTheme="minorHAnsi" w:cs="Times New Roman"/>
          <w:color w:val="000000" w:themeColor="text1"/>
          <w:szCs w:val="24"/>
          <w:shd w:val="clear" w:color="auto" w:fill="FFFFFF"/>
        </w:rPr>
        <w:t>Division</w:t>
      </w:r>
    </w:p>
    <w:p w14:paraId="221CDE4C" w14:textId="00E52094" w:rsidR="00E320E8" w:rsidRPr="00AC0671" w:rsidRDefault="00E320E8" w:rsidP="00E320E8">
      <w:pPr>
        <w:pStyle w:val="ListParagraph"/>
        <w:numPr>
          <w:ilvl w:val="0"/>
          <w:numId w:val="15"/>
        </w:numPr>
        <w:spacing w:before="0" w:after="0"/>
        <w:jc w:val="both"/>
        <w:rPr>
          <w:rFonts w:asciiTheme="minorHAnsi" w:hAnsiTheme="minorHAnsi" w:cs="Times New Roman"/>
          <w:color w:val="000000" w:themeColor="text1"/>
          <w:szCs w:val="24"/>
          <w:shd w:val="clear" w:color="auto" w:fill="FFFFFF"/>
        </w:rPr>
      </w:pPr>
      <w:r w:rsidRPr="00AC0671">
        <w:rPr>
          <w:rFonts w:asciiTheme="minorHAnsi" w:hAnsiTheme="minorHAnsi" w:cs="Times New Roman"/>
          <w:color w:val="000000" w:themeColor="text1"/>
          <w:szCs w:val="24"/>
          <w:shd w:val="clear" w:color="auto" w:fill="FFFFFF"/>
        </w:rPr>
        <w:t>abs()</w:t>
      </w:r>
    </w:p>
    <w:p w14:paraId="4888DB81" w14:textId="6120F406" w:rsidR="00E320E8" w:rsidRPr="00AC0671" w:rsidRDefault="00E320E8" w:rsidP="00E320E8">
      <w:pPr>
        <w:pStyle w:val="ListParagraph"/>
        <w:numPr>
          <w:ilvl w:val="0"/>
          <w:numId w:val="15"/>
        </w:numPr>
        <w:spacing w:before="0" w:after="0"/>
        <w:jc w:val="both"/>
        <w:rPr>
          <w:rFonts w:asciiTheme="minorHAnsi" w:hAnsiTheme="minorHAnsi" w:cs="Times New Roman"/>
          <w:color w:val="000000" w:themeColor="text1"/>
          <w:szCs w:val="24"/>
          <w:shd w:val="clear" w:color="auto" w:fill="FFFFFF"/>
        </w:rPr>
      </w:pPr>
      <w:r w:rsidRPr="00AC0671">
        <w:rPr>
          <w:rFonts w:asciiTheme="minorHAnsi" w:hAnsiTheme="minorHAnsi" w:cs="Times New Roman"/>
          <w:color w:val="000000" w:themeColor="text1"/>
          <w:szCs w:val="24"/>
          <w:shd w:val="clear" w:color="auto" w:fill="FFFFFF"/>
        </w:rPr>
        <w:t>ceil()</w:t>
      </w:r>
    </w:p>
    <w:p w14:paraId="1D23FE47" w14:textId="1C846602" w:rsidR="00E320E8" w:rsidRPr="00AC0671" w:rsidRDefault="00E320E8" w:rsidP="00E320E8">
      <w:pPr>
        <w:pStyle w:val="ListParagraph"/>
        <w:numPr>
          <w:ilvl w:val="0"/>
          <w:numId w:val="15"/>
        </w:numPr>
        <w:spacing w:before="0" w:after="0"/>
        <w:jc w:val="both"/>
        <w:rPr>
          <w:rFonts w:asciiTheme="minorHAnsi" w:hAnsiTheme="minorHAnsi" w:cs="Times New Roman"/>
          <w:color w:val="000000" w:themeColor="text1"/>
          <w:szCs w:val="24"/>
          <w:shd w:val="clear" w:color="auto" w:fill="FFFFFF"/>
        </w:rPr>
      </w:pPr>
      <w:r w:rsidRPr="00AC0671">
        <w:rPr>
          <w:rFonts w:asciiTheme="minorHAnsi" w:hAnsiTheme="minorHAnsi" w:cs="Times New Roman"/>
          <w:color w:val="000000" w:themeColor="text1"/>
          <w:szCs w:val="24"/>
          <w:shd w:val="clear" w:color="auto" w:fill="FFFFFF"/>
        </w:rPr>
        <w:t>sqrt() – square root function</w:t>
      </w:r>
    </w:p>
    <w:p w14:paraId="6DD1E11C" w14:textId="1C76D6E4" w:rsidR="00E320E8" w:rsidRPr="00AC0671" w:rsidRDefault="00E320E8" w:rsidP="00E320E8">
      <w:pPr>
        <w:pStyle w:val="ListParagraph"/>
        <w:numPr>
          <w:ilvl w:val="0"/>
          <w:numId w:val="15"/>
        </w:numPr>
        <w:spacing w:before="0" w:after="0"/>
        <w:jc w:val="both"/>
        <w:rPr>
          <w:rFonts w:asciiTheme="minorHAnsi" w:hAnsiTheme="minorHAnsi" w:cs="Times New Roman"/>
          <w:color w:val="000000" w:themeColor="text1"/>
          <w:szCs w:val="24"/>
          <w:shd w:val="clear" w:color="auto" w:fill="FFFFFF"/>
        </w:rPr>
      </w:pPr>
      <w:r w:rsidRPr="00AC0671">
        <w:rPr>
          <w:rFonts w:asciiTheme="minorHAnsi" w:hAnsiTheme="minorHAnsi" w:cs="Times New Roman"/>
          <w:color w:val="000000" w:themeColor="text1"/>
          <w:szCs w:val="24"/>
          <w:shd w:val="clear" w:color="auto" w:fill="FFFFFF"/>
        </w:rPr>
        <w:lastRenderedPageBreak/>
        <w:t>factorial ()</w:t>
      </w:r>
    </w:p>
    <w:p w14:paraId="4559D228" w14:textId="554A8873" w:rsidR="00E320E8" w:rsidRPr="00AC0671" w:rsidRDefault="00E320E8" w:rsidP="00E320E8">
      <w:pPr>
        <w:pStyle w:val="ListParagraph"/>
        <w:numPr>
          <w:ilvl w:val="0"/>
          <w:numId w:val="15"/>
        </w:numPr>
        <w:spacing w:before="0" w:after="0"/>
        <w:jc w:val="both"/>
        <w:rPr>
          <w:rFonts w:asciiTheme="minorHAnsi" w:hAnsiTheme="minorHAnsi" w:cs="Times New Roman"/>
          <w:color w:val="000000" w:themeColor="text1"/>
          <w:szCs w:val="24"/>
          <w:shd w:val="clear" w:color="auto" w:fill="FFFFFF"/>
        </w:rPr>
      </w:pPr>
      <w:r w:rsidRPr="00AC0671">
        <w:rPr>
          <w:rFonts w:asciiTheme="minorHAnsi" w:hAnsiTheme="minorHAnsi" w:cs="Times New Roman"/>
          <w:color w:val="000000" w:themeColor="text1"/>
          <w:szCs w:val="24"/>
          <w:shd w:val="clear" w:color="auto" w:fill="FFFFFF"/>
        </w:rPr>
        <w:t>floor()</w:t>
      </w:r>
    </w:p>
    <w:p w14:paraId="1A25E06B" w14:textId="2B3A79BF" w:rsidR="00E320E8" w:rsidRPr="00AC0671" w:rsidRDefault="00E320E8" w:rsidP="00E320E8">
      <w:pPr>
        <w:pStyle w:val="ListParagraph"/>
        <w:numPr>
          <w:ilvl w:val="0"/>
          <w:numId w:val="15"/>
        </w:numPr>
        <w:spacing w:before="0" w:after="0"/>
        <w:jc w:val="both"/>
        <w:rPr>
          <w:rFonts w:asciiTheme="minorHAnsi" w:hAnsiTheme="minorHAnsi" w:cs="Times New Roman"/>
          <w:color w:val="000000" w:themeColor="text1"/>
          <w:szCs w:val="24"/>
          <w:shd w:val="clear" w:color="auto" w:fill="FFFFFF"/>
        </w:rPr>
      </w:pPr>
      <w:r w:rsidRPr="00AC0671">
        <w:rPr>
          <w:rFonts w:asciiTheme="minorHAnsi" w:hAnsiTheme="minorHAnsi" w:cs="Times New Roman"/>
          <w:color w:val="000000" w:themeColor="text1"/>
          <w:szCs w:val="24"/>
          <w:shd w:val="clear" w:color="auto" w:fill="FFFFFF"/>
        </w:rPr>
        <w:t>pow()</w:t>
      </w:r>
    </w:p>
    <w:p w14:paraId="74873A5F" w14:textId="721ED201" w:rsidR="00E320E8" w:rsidRPr="00AC0671" w:rsidRDefault="00E320E8" w:rsidP="00E320E8">
      <w:pPr>
        <w:pStyle w:val="ListParagraph"/>
        <w:numPr>
          <w:ilvl w:val="0"/>
          <w:numId w:val="15"/>
        </w:numPr>
        <w:spacing w:before="0" w:after="0"/>
        <w:jc w:val="both"/>
        <w:rPr>
          <w:rFonts w:asciiTheme="minorHAnsi" w:hAnsiTheme="minorHAnsi" w:cs="Times New Roman"/>
          <w:color w:val="000000" w:themeColor="text1"/>
          <w:szCs w:val="24"/>
          <w:shd w:val="clear" w:color="auto" w:fill="FFFFFF"/>
        </w:rPr>
      </w:pPr>
      <w:r w:rsidRPr="00AC0671">
        <w:rPr>
          <w:rFonts w:asciiTheme="minorHAnsi" w:hAnsiTheme="minorHAnsi" w:cs="Times New Roman"/>
          <w:color w:val="000000" w:themeColor="text1"/>
          <w:szCs w:val="24"/>
          <w:shd w:val="clear" w:color="auto" w:fill="FFFFFF"/>
        </w:rPr>
        <w:t>PI</w:t>
      </w:r>
    </w:p>
    <w:p w14:paraId="02D73B89" w14:textId="673B30ED" w:rsidR="00E320E8" w:rsidRPr="00AC0671" w:rsidRDefault="00E320E8" w:rsidP="00E320E8">
      <w:pPr>
        <w:pStyle w:val="ListParagraph"/>
        <w:numPr>
          <w:ilvl w:val="0"/>
          <w:numId w:val="15"/>
        </w:numPr>
        <w:spacing w:before="0" w:after="0"/>
        <w:jc w:val="both"/>
        <w:rPr>
          <w:rFonts w:asciiTheme="minorHAnsi" w:hAnsiTheme="minorHAnsi" w:cs="Times New Roman"/>
          <w:color w:val="000000" w:themeColor="text1"/>
          <w:szCs w:val="24"/>
          <w:shd w:val="clear" w:color="auto" w:fill="FFFFFF"/>
        </w:rPr>
      </w:pPr>
      <w:r w:rsidRPr="00AC0671">
        <w:rPr>
          <w:rFonts w:asciiTheme="minorHAnsi" w:hAnsiTheme="minorHAnsi" w:cs="Times New Roman"/>
          <w:color w:val="000000" w:themeColor="text1"/>
          <w:szCs w:val="24"/>
          <w:shd w:val="clear" w:color="auto" w:fill="FFFFFF"/>
        </w:rPr>
        <w:t>sin()</w:t>
      </w:r>
    </w:p>
    <w:p w14:paraId="1613B556" w14:textId="3DF9EE00" w:rsidR="00E320E8" w:rsidRPr="00AC0671" w:rsidRDefault="00E320E8" w:rsidP="00E320E8">
      <w:pPr>
        <w:pStyle w:val="ListParagraph"/>
        <w:numPr>
          <w:ilvl w:val="0"/>
          <w:numId w:val="15"/>
        </w:numPr>
        <w:spacing w:before="0" w:after="0"/>
        <w:jc w:val="both"/>
        <w:rPr>
          <w:rFonts w:asciiTheme="minorHAnsi" w:hAnsiTheme="minorHAnsi" w:cs="Times New Roman"/>
          <w:color w:val="000000" w:themeColor="text1"/>
          <w:szCs w:val="24"/>
          <w:shd w:val="clear" w:color="auto" w:fill="FFFFFF"/>
        </w:rPr>
      </w:pPr>
      <w:r w:rsidRPr="00AC0671">
        <w:rPr>
          <w:rFonts w:asciiTheme="minorHAnsi" w:hAnsiTheme="minorHAnsi" w:cs="Times New Roman"/>
          <w:color w:val="000000" w:themeColor="text1"/>
          <w:szCs w:val="24"/>
          <w:shd w:val="clear" w:color="auto" w:fill="FFFFFF"/>
        </w:rPr>
        <w:t>cos()</w:t>
      </w:r>
    </w:p>
    <w:p w14:paraId="0D20716D" w14:textId="167E629A" w:rsidR="00E320E8" w:rsidRPr="00AC0671" w:rsidRDefault="00E320E8" w:rsidP="00E320E8">
      <w:pPr>
        <w:pStyle w:val="ListParagraph"/>
        <w:numPr>
          <w:ilvl w:val="0"/>
          <w:numId w:val="15"/>
        </w:numPr>
        <w:spacing w:before="0" w:after="0"/>
        <w:jc w:val="both"/>
        <w:rPr>
          <w:rFonts w:asciiTheme="minorHAnsi" w:hAnsiTheme="minorHAnsi" w:cs="Times New Roman"/>
          <w:color w:val="000000" w:themeColor="text1"/>
          <w:szCs w:val="24"/>
          <w:shd w:val="clear" w:color="auto" w:fill="FFFFFF"/>
        </w:rPr>
      </w:pPr>
      <w:r w:rsidRPr="00AC0671">
        <w:rPr>
          <w:rFonts w:asciiTheme="minorHAnsi" w:hAnsiTheme="minorHAnsi" w:cs="Times New Roman"/>
          <w:color w:val="000000" w:themeColor="text1"/>
          <w:szCs w:val="24"/>
          <w:shd w:val="clear" w:color="auto" w:fill="FFFFFF"/>
        </w:rPr>
        <w:t>tan()</w:t>
      </w:r>
    </w:p>
    <w:p w14:paraId="1429B8E7" w14:textId="77777777" w:rsidR="009740B5" w:rsidRPr="00AC0671" w:rsidRDefault="00E320E8" w:rsidP="000953E0">
      <w:pPr>
        <w:pStyle w:val="ListParagraph"/>
        <w:numPr>
          <w:ilvl w:val="0"/>
          <w:numId w:val="15"/>
        </w:numPr>
        <w:spacing w:before="0" w:after="0"/>
        <w:jc w:val="both"/>
        <w:rPr>
          <w:rFonts w:asciiTheme="minorHAnsi" w:hAnsiTheme="minorHAnsi" w:cs="Times New Roman"/>
          <w:color w:val="000000" w:themeColor="text1"/>
          <w:szCs w:val="24"/>
          <w:shd w:val="clear" w:color="auto" w:fill="FFFFFF"/>
        </w:rPr>
      </w:pPr>
      <w:r w:rsidRPr="00AC0671">
        <w:rPr>
          <w:rFonts w:asciiTheme="minorHAnsi" w:hAnsiTheme="minorHAnsi" w:cs="Times New Roman"/>
          <w:color w:val="000000" w:themeColor="text1"/>
          <w:szCs w:val="24"/>
          <w:shd w:val="clear" w:color="auto" w:fill="FFFFFF"/>
        </w:rPr>
        <w:t>degrees()</w:t>
      </w:r>
    </w:p>
    <w:p w14:paraId="0E91BF8D" w14:textId="3BB36B3E" w:rsidR="00E320E8" w:rsidRDefault="00E320E8" w:rsidP="000953E0">
      <w:pPr>
        <w:pStyle w:val="ListParagraph"/>
        <w:numPr>
          <w:ilvl w:val="0"/>
          <w:numId w:val="15"/>
        </w:numPr>
        <w:spacing w:before="0" w:after="0"/>
        <w:jc w:val="both"/>
        <w:rPr>
          <w:rFonts w:asciiTheme="minorHAnsi" w:hAnsiTheme="minorHAnsi" w:cs="Times New Roman"/>
          <w:color w:val="000000" w:themeColor="text1"/>
          <w:szCs w:val="24"/>
          <w:shd w:val="clear" w:color="auto" w:fill="FFFFFF"/>
        </w:rPr>
      </w:pPr>
      <w:r w:rsidRPr="00AC0671">
        <w:rPr>
          <w:rFonts w:asciiTheme="minorHAnsi" w:hAnsiTheme="minorHAnsi" w:cs="Times New Roman"/>
          <w:color w:val="000000" w:themeColor="text1"/>
          <w:szCs w:val="24"/>
          <w:shd w:val="clear" w:color="auto" w:fill="FFFFFF"/>
        </w:rPr>
        <w:t>radians()</w:t>
      </w:r>
    </w:p>
    <w:p w14:paraId="4F0B943B" w14:textId="0A42701B" w:rsidR="00961F24" w:rsidRDefault="00961F24" w:rsidP="00961F24">
      <w:pPr>
        <w:pStyle w:val="ListParagraph"/>
        <w:spacing w:before="0" w:after="0"/>
        <w:jc w:val="both"/>
        <w:rPr>
          <w:rFonts w:asciiTheme="minorHAnsi" w:hAnsiTheme="minorHAnsi" w:cs="Times New Roman"/>
          <w:color w:val="000000" w:themeColor="text1"/>
          <w:szCs w:val="24"/>
          <w:shd w:val="clear" w:color="auto" w:fill="FFFFFF"/>
        </w:rPr>
      </w:pPr>
    </w:p>
    <w:p w14:paraId="31D37907" w14:textId="18D6C462" w:rsidR="00961F24" w:rsidRDefault="00961F24" w:rsidP="00961F24">
      <w:pPr>
        <w:pStyle w:val="ListParagraph"/>
        <w:spacing w:before="0" w:after="0"/>
        <w:jc w:val="both"/>
        <w:rPr>
          <w:rFonts w:asciiTheme="minorHAnsi" w:hAnsiTheme="minorHAnsi" w:cs="Times New Roman"/>
          <w:color w:val="000000" w:themeColor="text1"/>
          <w:szCs w:val="24"/>
          <w:shd w:val="clear" w:color="auto" w:fill="FFFFFF"/>
        </w:rPr>
      </w:pPr>
    </w:p>
    <w:p w14:paraId="502B2A63" w14:textId="77777777" w:rsidR="00961F24" w:rsidRPr="002220E8" w:rsidRDefault="00961F24" w:rsidP="00961F24">
      <w:pPr>
        <w:spacing w:before="0" w:after="240"/>
        <w:jc w:val="both"/>
        <w:rPr>
          <w:rFonts w:asciiTheme="minorHAnsi" w:hAnsiTheme="minorHAnsi" w:cs="Times New Roman"/>
          <w:szCs w:val="24"/>
        </w:rPr>
      </w:pPr>
      <w:r w:rsidRPr="002220E8">
        <w:rPr>
          <w:rFonts w:asciiTheme="minorHAnsi" w:hAnsiTheme="minorHAnsi"/>
        </w:rPr>
        <w:t>BiPL is a High</w:t>
      </w:r>
      <w:r>
        <w:rPr>
          <w:rFonts w:asciiTheme="minorHAnsi" w:hAnsiTheme="minorHAnsi"/>
        </w:rPr>
        <w:t>-</w:t>
      </w:r>
      <w:r w:rsidRPr="002220E8">
        <w:rPr>
          <w:rFonts w:asciiTheme="minorHAnsi" w:hAnsiTheme="minorHAnsi"/>
        </w:rPr>
        <w:t xml:space="preserve">level language </w:t>
      </w:r>
      <w:r>
        <w:rPr>
          <w:rFonts w:asciiTheme="minorHAnsi" w:hAnsiTheme="minorHAnsi"/>
        </w:rPr>
        <w:t>that</w:t>
      </w:r>
      <w:r w:rsidRPr="002220E8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provides</w:t>
      </w:r>
      <w:r w:rsidRPr="002220E8">
        <w:rPr>
          <w:rFonts w:asciiTheme="minorHAnsi" w:hAnsiTheme="minorHAnsi"/>
        </w:rPr>
        <w:t xml:space="preserve"> numerous benefits compare</w:t>
      </w:r>
      <w:r>
        <w:rPr>
          <w:rFonts w:asciiTheme="minorHAnsi" w:hAnsiTheme="minorHAnsi"/>
        </w:rPr>
        <w:t>d</w:t>
      </w:r>
      <w:r w:rsidRPr="002220E8">
        <w:rPr>
          <w:rFonts w:asciiTheme="minorHAnsi" w:hAnsiTheme="minorHAnsi"/>
        </w:rPr>
        <w:t xml:space="preserve"> to other languages</w:t>
      </w:r>
      <w:r>
        <w:rPr>
          <w:rFonts w:asciiTheme="minorHAnsi" w:hAnsiTheme="minorHAnsi"/>
        </w:rPr>
        <w:t>,</w:t>
      </w:r>
      <w:r w:rsidRPr="002220E8">
        <w:rPr>
          <w:rFonts w:asciiTheme="minorHAnsi" w:hAnsiTheme="minorHAnsi"/>
        </w:rPr>
        <w:t xml:space="preserve"> such </w:t>
      </w:r>
      <w:r w:rsidRPr="002220E8">
        <w:rPr>
          <w:rFonts w:asciiTheme="minorHAnsi" w:hAnsiTheme="minorHAnsi"/>
          <w:color w:val="000000" w:themeColor="text1"/>
        </w:rPr>
        <w:t xml:space="preserve">as </w:t>
      </w:r>
      <w:hyperlink r:id="rId11" w:history="1">
        <w:r w:rsidRPr="002220E8">
          <w:rPr>
            <w:rStyle w:val="Hyperlink"/>
            <w:rFonts w:asciiTheme="minorHAnsi" w:hAnsiTheme="minorHAnsi"/>
            <w:color w:val="000000" w:themeColor="text1"/>
            <w:u w:val="none"/>
            <w:bdr w:val="none" w:sz="0" w:space="0" w:color="auto" w:frame="1"/>
          </w:rPr>
          <w:t>more convenient</w:t>
        </w:r>
      </w:hyperlink>
      <w:r w:rsidRPr="002220E8">
        <w:rPr>
          <w:rFonts w:asciiTheme="minorHAnsi" w:hAnsiTheme="minorHAnsi"/>
        </w:rPr>
        <w:t xml:space="preserve"> </w:t>
      </w:r>
      <w:r w:rsidRPr="002220E8">
        <w:rPr>
          <w:rFonts w:asciiTheme="minorHAnsi" w:hAnsiTheme="minorHAnsi" w:cs="Times New Roman"/>
          <w:szCs w:val="24"/>
        </w:rPr>
        <w:t>reading and understanding developed code</w:t>
      </w:r>
      <w:r>
        <w:rPr>
          <w:rFonts w:asciiTheme="minorHAnsi" w:hAnsiTheme="minorHAnsi" w:cs="Times New Roman"/>
          <w:szCs w:val="24"/>
        </w:rPr>
        <w:t>, making</w:t>
      </w:r>
      <w:r w:rsidRPr="002220E8">
        <w:rPr>
          <w:rFonts w:asciiTheme="minorHAnsi" w:hAnsiTheme="minorHAnsi" w:cs="Times New Roman"/>
          <w:szCs w:val="24"/>
        </w:rPr>
        <w:t xml:space="preserve"> a job easier for developers. This lead to rapid(fast) development. Also, BiPL is ideal for Agile methodology</w:t>
      </w:r>
      <w:r>
        <w:rPr>
          <w:rFonts w:asciiTheme="minorHAnsi" w:hAnsiTheme="minorHAnsi" w:cs="Times New Roman"/>
          <w:szCs w:val="24"/>
        </w:rPr>
        <w:t>,</w:t>
      </w:r>
      <w:r w:rsidRPr="002220E8">
        <w:rPr>
          <w:rFonts w:asciiTheme="minorHAnsi" w:hAnsiTheme="minorHAnsi" w:cs="Times New Roman"/>
          <w:szCs w:val="24"/>
        </w:rPr>
        <w:t xml:space="preserve"> which is great for saving </w:t>
      </w:r>
      <w:r>
        <w:rPr>
          <w:rFonts w:asciiTheme="minorHAnsi" w:hAnsiTheme="minorHAnsi" w:cs="Times New Roman"/>
          <w:szCs w:val="24"/>
        </w:rPr>
        <w:t xml:space="preserve">the </w:t>
      </w:r>
      <w:r w:rsidRPr="002220E8">
        <w:rPr>
          <w:rFonts w:asciiTheme="minorHAnsi" w:hAnsiTheme="minorHAnsi" w:cs="Times New Roman"/>
          <w:szCs w:val="24"/>
        </w:rPr>
        <w:t>company’s development expenses.</w:t>
      </w:r>
    </w:p>
    <w:p w14:paraId="023897FB" w14:textId="77777777" w:rsidR="00961F24" w:rsidRPr="00AC0671" w:rsidRDefault="00961F24" w:rsidP="00961F24">
      <w:pPr>
        <w:pStyle w:val="ListParagraph"/>
        <w:spacing w:before="0" w:after="0"/>
        <w:jc w:val="both"/>
        <w:rPr>
          <w:rFonts w:asciiTheme="minorHAnsi" w:hAnsiTheme="minorHAnsi" w:cs="Times New Roman"/>
          <w:color w:val="000000" w:themeColor="text1"/>
          <w:szCs w:val="24"/>
          <w:shd w:val="clear" w:color="auto" w:fill="FFFFFF"/>
        </w:rPr>
      </w:pPr>
    </w:p>
    <w:sectPr w:rsidR="00961F24" w:rsidRPr="00AC0671" w:rsidSect="00626447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18" w:right="1701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3C7AAE" w14:textId="77777777" w:rsidR="00F32B9C" w:rsidRDefault="00F32B9C" w:rsidP="00D21C60">
      <w:pPr>
        <w:spacing w:before="0" w:after="0" w:line="240" w:lineRule="auto"/>
      </w:pPr>
      <w:r>
        <w:separator/>
      </w:r>
    </w:p>
  </w:endnote>
  <w:endnote w:type="continuationSeparator" w:id="0">
    <w:p w14:paraId="0E4203A6" w14:textId="77777777" w:rsidR="00F32B9C" w:rsidRDefault="00F32B9C" w:rsidP="00D21C6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9D074" w14:textId="77777777" w:rsidR="00F32B9C" w:rsidRDefault="00F32B9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173756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D9B06E" w14:textId="2E89BB36" w:rsidR="00F32B9C" w:rsidRDefault="00F32B9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1135AD" w14:textId="69F6C8AF" w:rsidR="00F32B9C" w:rsidRPr="00626447" w:rsidRDefault="00F32B9C" w:rsidP="00626447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EDC85" w14:textId="77777777" w:rsidR="00F32B9C" w:rsidRDefault="00F32B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B838FA" w14:textId="77777777" w:rsidR="00F32B9C" w:rsidRDefault="00F32B9C" w:rsidP="00D21C60">
      <w:pPr>
        <w:spacing w:before="0" w:after="0" w:line="240" w:lineRule="auto"/>
      </w:pPr>
      <w:r>
        <w:separator/>
      </w:r>
    </w:p>
  </w:footnote>
  <w:footnote w:type="continuationSeparator" w:id="0">
    <w:p w14:paraId="2DD2FB5A" w14:textId="77777777" w:rsidR="00F32B9C" w:rsidRDefault="00F32B9C" w:rsidP="00D21C6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5E2F3" w14:textId="77777777" w:rsidR="00F32B9C" w:rsidRDefault="00F32B9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A1620" w14:textId="77777777" w:rsidR="00F32B9C" w:rsidRDefault="00F32B9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5FA02" w14:textId="77777777" w:rsidR="00F32B9C" w:rsidRDefault="00F32B9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00691"/>
    <w:multiLevelType w:val="hybridMultilevel"/>
    <w:tmpl w:val="95881E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80E74"/>
    <w:multiLevelType w:val="hybridMultilevel"/>
    <w:tmpl w:val="6FAA3DDC"/>
    <w:lvl w:ilvl="0" w:tplc="040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668014A"/>
    <w:multiLevelType w:val="hybridMultilevel"/>
    <w:tmpl w:val="1C984FEA"/>
    <w:lvl w:ilvl="0" w:tplc="A51473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8861C5"/>
    <w:multiLevelType w:val="hybridMultilevel"/>
    <w:tmpl w:val="8834ACF2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7FC52F2"/>
    <w:multiLevelType w:val="hybridMultilevel"/>
    <w:tmpl w:val="9DE4D6E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5E7813"/>
    <w:multiLevelType w:val="hybridMultilevel"/>
    <w:tmpl w:val="9E56F23E"/>
    <w:lvl w:ilvl="0" w:tplc="91CA80E0">
      <w:start w:val="150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4A2F07"/>
    <w:multiLevelType w:val="hybridMultilevel"/>
    <w:tmpl w:val="E63660B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4A6489"/>
    <w:multiLevelType w:val="hybridMultilevel"/>
    <w:tmpl w:val="D37245F8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18F28BF"/>
    <w:multiLevelType w:val="hybridMultilevel"/>
    <w:tmpl w:val="A96054CA"/>
    <w:lvl w:ilvl="0" w:tplc="2A008C10">
      <w:start w:val="1"/>
      <w:numFmt w:val="bullet"/>
      <w:lvlText w:val="•"/>
      <w:lvlJc w:val="left"/>
      <w:pPr>
        <w:tabs>
          <w:tab w:val="num" w:pos="1428"/>
        </w:tabs>
        <w:ind w:left="1428" w:hanging="360"/>
      </w:pPr>
      <w:rPr>
        <w:rFonts w:ascii="Arial" w:hAnsi="Arial" w:hint="default"/>
      </w:rPr>
    </w:lvl>
    <w:lvl w:ilvl="1" w:tplc="E110D212" w:tentative="1">
      <w:start w:val="1"/>
      <w:numFmt w:val="bullet"/>
      <w:lvlText w:val="•"/>
      <w:lvlJc w:val="left"/>
      <w:pPr>
        <w:tabs>
          <w:tab w:val="num" w:pos="2148"/>
        </w:tabs>
        <w:ind w:left="2148" w:hanging="360"/>
      </w:pPr>
      <w:rPr>
        <w:rFonts w:ascii="Arial" w:hAnsi="Arial" w:hint="default"/>
      </w:rPr>
    </w:lvl>
    <w:lvl w:ilvl="2" w:tplc="ACB89BC0" w:tentative="1">
      <w:start w:val="1"/>
      <w:numFmt w:val="bullet"/>
      <w:lvlText w:val="•"/>
      <w:lvlJc w:val="left"/>
      <w:pPr>
        <w:tabs>
          <w:tab w:val="num" w:pos="2868"/>
        </w:tabs>
        <w:ind w:left="2868" w:hanging="360"/>
      </w:pPr>
      <w:rPr>
        <w:rFonts w:ascii="Arial" w:hAnsi="Arial" w:hint="default"/>
      </w:rPr>
    </w:lvl>
    <w:lvl w:ilvl="3" w:tplc="84F2B2D4" w:tentative="1">
      <w:start w:val="1"/>
      <w:numFmt w:val="bullet"/>
      <w:lvlText w:val="•"/>
      <w:lvlJc w:val="left"/>
      <w:pPr>
        <w:tabs>
          <w:tab w:val="num" w:pos="3588"/>
        </w:tabs>
        <w:ind w:left="3588" w:hanging="360"/>
      </w:pPr>
      <w:rPr>
        <w:rFonts w:ascii="Arial" w:hAnsi="Arial" w:hint="default"/>
      </w:rPr>
    </w:lvl>
    <w:lvl w:ilvl="4" w:tplc="E38882E2" w:tentative="1">
      <w:start w:val="1"/>
      <w:numFmt w:val="bullet"/>
      <w:lvlText w:val="•"/>
      <w:lvlJc w:val="left"/>
      <w:pPr>
        <w:tabs>
          <w:tab w:val="num" w:pos="4308"/>
        </w:tabs>
        <w:ind w:left="4308" w:hanging="360"/>
      </w:pPr>
      <w:rPr>
        <w:rFonts w:ascii="Arial" w:hAnsi="Arial" w:hint="default"/>
      </w:rPr>
    </w:lvl>
    <w:lvl w:ilvl="5" w:tplc="9C527CD0" w:tentative="1">
      <w:start w:val="1"/>
      <w:numFmt w:val="bullet"/>
      <w:lvlText w:val="•"/>
      <w:lvlJc w:val="left"/>
      <w:pPr>
        <w:tabs>
          <w:tab w:val="num" w:pos="5028"/>
        </w:tabs>
        <w:ind w:left="5028" w:hanging="360"/>
      </w:pPr>
      <w:rPr>
        <w:rFonts w:ascii="Arial" w:hAnsi="Arial" w:hint="default"/>
      </w:rPr>
    </w:lvl>
    <w:lvl w:ilvl="6" w:tplc="BF62987C" w:tentative="1">
      <w:start w:val="1"/>
      <w:numFmt w:val="bullet"/>
      <w:lvlText w:val="•"/>
      <w:lvlJc w:val="left"/>
      <w:pPr>
        <w:tabs>
          <w:tab w:val="num" w:pos="5748"/>
        </w:tabs>
        <w:ind w:left="5748" w:hanging="360"/>
      </w:pPr>
      <w:rPr>
        <w:rFonts w:ascii="Arial" w:hAnsi="Arial" w:hint="default"/>
      </w:rPr>
    </w:lvl>
    <w:lvl w:ilvl="7" w:tplc="5BEA8632" w:tentative="1">
      <w:start w:val="1"/>
      <w:numFmt w:val="bullet"/>
      <w:lvlText w:val="•"/>
      <w:lvlJc w:val="left"/>
      <w:pPr>
        <w:tabs>
          <w:tab w:val="num" w:pos="6468"/>
        </w:tabs>
        <w:ind w:left="6468" w:hanging="360"/>
      </w:pPr>
      <w:rPr>
        <w:rFonts w:ascii="Arial" w:hAnsi="Arial" w:hint="default"/>
      </w:rPr>
    </w:lvl>
    <w:lvl w:ilvl="8" w:tplc="9D822608" w:tentative="1">
      <w:start w:val="1"/>
      <w:numFmt w:val="bullet"/>
      <w:lvlText w:val="•"/>
      <w:lvlJc w:val="left"/>
      <w:pPr>
        <w:tabs>
          <w:tab w:val="num" w:pos="7188"/>
        </w:tabs>
        <w:ind w:left="7188" w:hanging="360"/>
      </w:pPr>
      <w:rPr>
        <w:rFonts w:ascii="Arial" w:hAnsi="Arial" w:hint="default"/>
      </w:rPr>
    </w:lvl>
  </w:abstractNum>
  <w:abstractNum w:abstractNumId="9" w15:restartNumberingAfterBreak="0">
    <w:nsid w:val="2AC222B2"/>
    <w:multiLevelType w:val="hybridMultilevel"/>
    <w:tmpl w:val="C9DC98B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696EEE"/>
    <w:multiLevelType w:val="hybridMultilevel"/>
    <w:tmpl w:val="C7D82B9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695F6F"/>
    <w:multiLevelType w:val="hybridMultilevel"/>
    <w:tmpl w:val="C99282DE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594FC1"/>
    <w:multiLevelType w:val="hybridMultilevel"/>
    <w:tmpl w:val="B326429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327EA6"/>
    <w:multiLevelType w:val="hybridMultilevel"/>
    <w:tmpl w:val="071612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851FA9"/>
    <w:multiLevelType w:val="hybridMultilevel"/>
    <w:tmpl w:val="A0740FA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565BE9"/>
    <w:multiLevelType w:val="hybridMultilevel"/>
    <w:tmpl w:val="8C5410E6"/>
    <w:lvl w:ilvl="0" w:tplc="0809000F">
      <w:start w:val="1"/>
      <w:numFmt w:val="decimal"/>
      <w:lvlText w:val="%1."/>
      <w:lvlJc w:val="left"/>
      <w:pPr>
        <w:tabs>
          <w:tab w:val="num" w:pos="2148"/>
        </w:tabs>
        <w:ind w:left="2148" w:hanging="360"/>
      </w:pPr>
      <w:rPr>
        <w:rFonts w:hint="default"/>
      </w:rPr>
    </w:lvl>
    <w:lvl w:ilvl="1" w:tplc="E110D212" w:tentative="1">
      <w:start w:val="1"/>
      <w:numFmt w:val="bullet"/>
      <w:lvlText w:val="•"/>
      <w:lvlJc w:val="left"/>
      <w:pPr>
        <w:tabs>
          <w:tab w:val="num" w:pos="2868"/>
        </w:tabs>
        <w:ind w:left="2868" w:hanging="360"/>
      </w:pPr>
      <w:rPr>
        <w:rFonts w:ascii="Arial" w:hAnsi="Arial" w:hint="default"/>
      </w:rPr>
    </w:lvl>
    <w:lvl w:ilvl="2" w:tplc="ACB89BC0" w:tentative="1">
      <w:start w:val="1"/>
      <w:numFmt w:val="bullet"/>
      <w:lvlText w:val="•"/>
      <w:lvlJc w:val="left"/>
      <w:pPr>
        <w:tabs>
          <w:tab w:val="num" w:pos="3588"/>
        </w:tabs>
        <w:ind w:left="3588" w:hanging="360"/>
      </w:pPr>
      <w:rPr>
        <w:rFonts w:ascii="Arial" w:hAnsi="Arial" w:hint="default"/>
      </w:rPr>
    </w:lvl>
    <w:lvl w:ilvl="3" w:tplc="84F2B2D4" w:tentative="1">
      <w:start w:val="1"/>
      <w:numFmt w:val="bullet"/>
      <w:lvlText w:val="•"/>
      <w:lvlJc w:val="left"/>
      <w:pPr>
        <w:tabs>
          <w:tab w:val="num" w:pos="4308"/>
        </w:tabs>
        <w:ind w:left="4308" w:hanging="360"/>
      </w:pPr>
      <w:rPr>
        <w:rFonts w:ascii="Arial" w:hAnsi="Arial" w:hint="default"/>
      </w:rPr>
    </w:lvl>
    <w:lvl w:ilvl="4" w:tplc="E38882E2" w:tentative="1">
      <w:start w:val="1"/>
      <w:numFmt w:val="bullet"/>
      <w:lvlText w:val="•"/>
      <w:lvlJc w:val="left"/>
      <w:pPr>
        <w:tabs>
          <w:tab w:val="num" w:pos="5028"/>
        </w:tabs>
        <w:ind w:left="5028" w:hanging="360"/>
      </w:pPr>
      <w:rPr>
        <w:rFonts w:ascii="Arial" w:hAnsi="Arial" w:hint="default"/>
      </w:rPr>
    </w:lvl>
    <w:lvl w:ilvl="5" w:tplc="9C527CD0" w:tentative="1">
      <w:start w:val="1"/>
      <w:numFmt w:val="bullet"/>
      <w:lvlText w:val="•"/>
      <w:lvlJc w:val="left"/>
      <w:pPr>
        <w:tabs>
          <w:tab w:val="num" w:pos="5748"/>
        </w:tabs>
        <w:ind w:left="5748" w:hanging="360"/>
      </w:pPr>
      <w:rPr>
        <w:rFonts w:ascii="Arial" w:hAnsi="Arial" w:hint="default"/>
      </w:rPr>
    </w:lvl>
    <w:lvl w:ilvl="6" w:tplc="BF62987C" w:tentative="1">
      <w:start w:val="1"/>
      <w:numFmt w:val="bullet"/>
      <w:lvlText w:val="•"/>
      <w:lvlJc w:val="left"/>
      <w:pPr>
        <w:tabs>
          <w:tab w:val="num" w:pos="6468"/>
        </w:tabs>
        <w:ind w:left="6468" w:hanging="360"/>
      </w:pPr>
      <w:rPr>
        <w:rFonts w:ascii="Arial" w:hAnsi="Arial" w:hint="default"/>
      </w:rPr>
    </w:lvl>
    <w:lvl w:ilvl="7" w:tplc="5BEA8632" w:tentative="1">
      <w:start w:val="1"/>
      <w:numFmt w:val="bullet"/>
      <w:lvlText w:val="•"/>
      <w:lvlJc w:val="left"/>
      <w:pPr>
        <w:tabs>
          <w:tab w:val="num" w:pos="7188"/>
        </w:tabs>
        <w:ind w:left="7188" w:hanging="360"/>
      </w:pPr>
      <w:rPr>
        <w:rFonts w:ascii="Arial" w:hAnsi="Arial" w:hint="default"/>
      </w:rPr>
    </w:lvl>
    <w:lvl w:ilvl="8" w:tplc="9D822608" w:tentative="1">
      <w:start w:val="1"/>
      <w:numFmt w:val="bullet"/>
      <w:lvlText w:val="•"/>
      <w:lvlJc w:val="left"/>
      <w:pPr>
        <w:tabs>
          <w:tab w:val="num" w:pos="7908"/>
        </w:tabs>
        <w:ind w:left="7908" w:hanging="360"/>
      </w:pPr>
      <w:rPr>
        <w:rFonts w:ascii="Arial" w:hAnsi="Arial" w:hint="default"/>
      </w:rPr>
    </w:lvl>
  </w:abstractNum>
  <w:num w:numId="1">
    <w:abstractNumId w:val="5"/>
  </w:num>
  <w:num w:numId="2">
    <w:abstractNumId w:val="2"/>
  </w:num>
  <w:num w:numId="3">
    <w:abstractNumId w:val="9"/>
  </w:num>
  <w:num w:numId="4">
    <w:abstractNumId w:val="4"/>
  </w:num>
  <w:num w:numId="5">
    <w:abstractNumId w:val="6"/>
  </w:num>
  <w:num w:numId="6">
    <w:abstractNumId w:val="14"/>
  </w:num>
  <w:num w:numId="7">
    <w:abstractNumId w:val="10"/>
  </w:num>
  <w:num w:numId="8">
    <w:abstractNumId w:val="12"/>
  </w:num>
  <w:num w:numId="9">
    <w:abstractNumId w:val="11"/>
  </w:num>
  <w:num w:numId="10">
    <w:abstractNumId w:val="8"/>
  </w:num>
  <w:num w:numId="11">
    <w:abstractNumId w:val="3"/>
  </w:num>
  <w:num w:numId="12">
    <w:abstractNumId w:val="7"/>
  </w:num>
  <w:num w:numId="13">
    <w:abstractNumId w:val="15"/>
  </w:num>
  <w:num w:numId="14">
    <w:abstractNumId w:val="1"/>
  </w:num>
  <w:num w:numId="15">
    <w:abstractNumId w:val="13"/>
  </w:num>
  <w:num w:numId="16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hideGrammaticalErrors/>
  <w:attachedTemplate r:id="rId1"/>
  <w:mailMerge>
    <w:mainDocumentType w:val="formLetters"/>
    <w:dataType w:val="textFile"/>
    <w:activeRecord w:val="-1"/>
    <w:odso/>
  </w:mailMerge>
  <w:defaultTabStop w:val="720"/>
  <w:hyphenationZone w:val="425"/>
  <w:characterSpacingControl w:val="doNotCompress"/>
  <w:hdrShapeDefaults>
    <o:shapedefaults v:ext="edit" spidmax="11161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S2tDQ2MjY2Nzc0NTFR0lEKTi0uzszPAykwMqsFAP9YAd8tAAAA"/>
  </w:docVars>
  <w:rsids>
    <w:rsidRoot w:val="00C05265"/>
    <w:rsid w:val="00000E3B"/>
    <w:rsid w:val="00004AB8"/>
    <w:rsid w:val="000050A4"/>
    <w:rsid w:val="00006032"/>
    <w:rsid w:val="000060FA"/>
    <w:rsid w:val="0001124D"/>
    <w:rsid w:val="0001456A"/>
    <w:rsid w:val="00014FBE"/>
    <w:rsid w:val="0001588A"/>
    <w:rsid w:val="000161EA"/>
    <w:rsid w:val="00020FF5"/>
    <w:rsid w:val="000269C3"/>
    <w:rsid w:val="00026EDD"/>
    <w:rsid w:val="00027771"/>
    <w:rsid w:val="0002777A"/>
    <w:rsid w:val="0003034E"/>
    <w:rsid w:val="000314DF"/>
    <w:rsid w:val="000318C5"/>
    <w:rsid w:val="000319C4"/>
    <w:rsid w:val="000336E1"/>
    <w:rsid w:val="000337A5"/>
    <w:rsid w:val="00033CA7"/>
    <w:rsid w:val="00033D62"/>
    <w:rsid w:val="00033E1B"/>
    <w:rsid w:val="00034938"/>
    <w:rsid w:val="0003498B"/>
    <w:rsid w:val="00034F5C"/>
    <w:rsid w:val="000362A7"/>
    <w:rsid w:val="000408FA"/>
    <w:rsid w:val="000409DF"/>
    <w:rsid w:val="00040ECA"/>
    <w:rsid w:val="00041191"/>
    <w:rsid w:val="00041222"/>
    <w:rsid w:val="0004127A"/>
    <w:rsid w:val="00041451"/>
    <w:rsid w:val="00041474"/>
    <w:rsid w:val="00041642"/>
    <w:rsid w:val="00041883"/>
    <w:rsid w:val="000438C8"/>
    <w:rsid w:val="000438E0"/>
    <w:rsid w:val="00043B0C"/>
    <w:rsid w:val="00044986"/>
    <w:rsid w:val="00045850"/>
    <w:rsid w:val="00056548"/>
    <w:rsid w:val="00057525"/>
    <w:rsid w:val="00061E76"/>
    <w:rsid w:val="0006282E"/>
    <w:rsid w:val="00062E0A"/>
    <w:rsid w:val="00063101"/>
    <w:rsid w:val="0006514E"/>
    <w:rsid w:val="000654AE"/>
    <w:rsid w:val="00065AB2"/>
    <w:rsid w:val="0006611B"/>
    <w:rsid w:val="00067C17"/>
    <w:rsid w:val="0007012F"/>
    <w:rsid w:val="000707FB"/>
    <w:rsid w:val="000711A3"/>
    <w:rsid w:val="0007252E"/>
    <w:rsid w:val="00072EE3"/>
    <w:rsid w:val="0007637C"/>
    <w:rsid w:val="0007642C"/>
    <w:rsid w:val="000768C1"/>
    <w:rsid w:val="00076C4C"/>
    <w:rsid w:val="00077B19"/>
    <w:rsid w:val="00077D8A"/>
    <w:rsid w:val="00080192"/>
    <w:rsid w:val="00080B08"/>
    <w:rsid w:val="000817C0"/>
    <w:rsid w:val="00083255"/>
    <w:rsid w:val="00085F42"/>
    <w:rsid w:val="000861B6"/>
    <w:rsid w:val="00087295"/>
    <w:rsid w:val="0009165D"/>
    <w:rsid w:val="00092174"/>
    <w:rsid w:val="00094BEF"/>
    <w:rsid w:val="00094DD2"/>
    <w:rsid w:val="00094DF1"/>
    <w:rsid w:val="00094E11"/>
    <w:rsid w:val="00094E45"/>
    <w:rsid w:val="00095BDF"/>
    <w:rsid w:val="00095D7F"/>
    <w:rsid w:val="000964A7"/>
    <w:rsid w:val="00096D8D"/>
    <w:rsid w:val="00097A79"/>
    <w:rsid w:val="00097FCF"/>
    <w:rsid w:val="000A00CD"/>
    <w:rsid w:val="000A0B6A"/>
    <w:rsid w:val="000A1B68"/>
    <w:rsid w:val="000A6451"/>
    <w:rsid w:val="000A66E7"/>
    <w:rsid w:val="000A6F39"/>
    <w:rsid w:val="000A7103"/>
    <w:rsid w:val="000B19D1"/>
    <w:rsid w:val="000B3975"/>
    <w:rsid w:val="000B55C9"/>
    <w:rsid w:val="000B59C9"/>
    <w:rsid w:val="000C0ED1"/>
    <w:rsid w:val="000C0FF5"/>
    <w:rsid w:val="000C163B"/>
    <w:rsid w:val="000C23BF"/>
    <w:rsid w:val="000C3060"/>
    <w:rsid w:val="000C3E8A"/>
    <w:rsid w:val="000C4001"/>
    <w:rsid w:val="000C4C0F"/>
    <w:rsid w:val="000C60A0"/>
    <w:rsid w:val="000D0B03"/>
    <w:rsid w:val="000D3CD6"/>
    <w:rsid w:val="000D4289"/>
    <w:rsid w:val="000D4878"/>
    <w:rsid w:val="000D5ECC"/>
    <w:rsid w:val="000D7267"/>
    <w:rsid w:val="000D7FB1"/>
    <w:rsid w:val="000E0052"/>
    <w:rsid w:val="000E2BB6"/>
    <w:rsid w:val="000E334D"/>
    <w:rsid w:val="000E3616"/>
    <w:rsid w:val="000E4168"/>
    <w:rsid w:val="000E6872"/>
    <w:rsid w:val="000E6A52"/>
    <w:rsid w:val="000E6E3E"/>
    <w:rsid w:val="000F1DEC"/>
    <w:rsid w:val="000F30A8"/>
    <w:rsid w:val="000F3CCD"/>
    <w:rsid w:val="000F538F"/>
    <w:rsid w:val="000F64E3"/>
    <w:rsid w:val="000F68AE"/>
    <w:rsid w:val="00101D6C"/>
    <w:rsid w:val="001021EF"/>
    <w:rsid w:val="001031AC"/>
    <w:rsid w:val="00103215"/>
    <w:rsid w:val="00105614"/>
    <w:rsid w:val="00105987"/>
    <w:rsid w:val="00107B95"/>
    <w:rsid w:val="001114E4"/>
    <w:rsid w:val="0011180B"/>
    <w:rsid w:val="0011349B"/>
    <w:rsid w:val="0011456D"/>
    <w:rsid w:val="0011521F"/>
    <w:rsid w:val="0011528A"/>
    <w:rsid w:val="001159DB"/>
    <w:rsid w:val="001202D5"/>
    <w:rsid w:val="00120C90"/>
    <w:rsid w:val="0012191F"/>
    <w:rsid w:val="00121AA9"/>
    <w:rsid w:val="00121E84"/>
    <w:rsid w:val="0012418A"/>
    <w:rsid w:val="00125588"/>
    <w:rsid w:val="001257F7"/>
    <w:rsid w:val="00125C08"/>
    <w:rsid w:val="00126B74"/>
    <w:rsid w:val="00127BD8"/>
    <w:rsid w:val="0013005B"/>
    <w:rsid w:val="00131784"/>
    <w:rsid w:val="00131FDD"/>
    <w:rsid w:val="0013258F"/>
    <w:rsid w:val="00132B80"/>
    <w:rsid w:val="00133B47"/>
    <w:rsid w:val="0013425D"/>
    <w:rsid w:val="001343E9"/>
    <w:rsid w:val="001349CD"/>
    <w:rsid w:val="00134E3A"/>
    <w:rsid w:val="00136B38"/>
    <w:rsid w:val="00136D8B"/>
    <w:rsid w:val="00136F5B"/>
    <w:rsid w:val="001378E1"/>
    <w:rsid w:val="001417D0"/>
    <w:rsid w:val="001429F4"/>
    <w:rsid w:val="00143334"/>
    <w:rsid w:val="00144AC6"/>
    <w:rsid w:val="00145626"/>
    <w:rsid w:val="001467E6"/>
    <w:rsid w:val="00146C04"/>
    <w:rsid w:val="001470D9"/>
    <w:rsid w:val="00150B91"/>
    <w:rsid w:val="001557C1"/>
    <w:rsid w:val="00155924"/>
    <w:rsid w:val="00157855"/>
    <w:rsid w:val="00157BA4"/>
    <w:rsid w:val="0016105F"/>
    <w:rsid w:val="001610D8"/>
    <w:rsid w:val="00161C15"/>
    <w:rsid w:val="00161F47"/>
    <w:rsid w:val="00162DF9"/>
    <w:rsid w:val="001632EB"/>
    <w:rsid w:val="00163971"/>
    <w:rsid w:val="00164F86"/>
    <w:rsid w:val="00166166"/>
    <w:rsid w:val="00170DF2"/>
    <w:rsid w:val="0017283C"/>
    <w:rsid w:val="00174677"/>
    <w:rsid w:val="00174A87"/>
    <w:rsid w:val="00176380"/>
    <w:rsid w:val="001816A2"/>
    <w:rsid w:val="0018173E"/>
    <w:rsid w:val="001838FF"/>
    <w:rsid w:val="00184003"/>
    <w:rsid w:val="00184BBA"/>
    <w:rsid w:val="00187B72"/>
    <w:rsid w:val="00190D62"/>
    <w:rsid w:val="0019149A"/>
    <w:rsid w:val="0019346A"/>
    <w:rsid w:val="0019371A"/>
    <w:rsid w:val="00194D6A"/>
    <w:rsid w:val="00195DEF"/>
    <w:rsid w:val="00196209"/>
    <w:rsid w:val="00196275"/>
    <w:rsid w:val="00196EBF"/>
    <w:rsid w:val="001A0F29"/>
    <w:rsid w:val="001A1035"/>
    <w:rsid w:val="001A15DA"/>
    <w:rsid w:val="001A18A0"/>
    <w:rsid w:val="001A3201"/>
    <w:rsid w:val="001A3273"/>
    <w:rsid w:val="001A4384"/>
    <w:rsid w:val="001A44C4"/>
    <w:rsid w:val="001A6291"/>
    <w:rsid w:val="001A6A79"/>
    <w:rsid w:val="001B124D"/>
    <w:rsid w:val="001B13D4"/>
    <w:rsid w:val="001B24CD"/>
    <w:rsid w:val="001B33D0"/>
    <w:rsid w:val="001B3A90"/>
    <w:rsid w:val="001B5BBD"/>
    <w:rsid w:val="001B5E83"/>
    <w:rsid w:val="001B6825"/>
    <w:rsid w:val="001C19A3"/>
    <w:rsid w:val="001C1C09"/>
    <w:rsid w:val="001C385F"/>
    <w:rsid w:val="001C4F61"/>
    <w:rsid w:val="001C53A8"/>
    <w:rsid w:val="001C544A"/>
    <w:rsid w:val="001C6338"/>
    <w:rsid w:val="001C6A88"/>
    <w:rsid w:val="001C7B22"/>
    <w:rsid w:val="001D0657"/>
    <w:rsid w:val="001D071A"/>
    <w:rsid w:val="001D0EFD"/>
    <w:rsid w:val="001D11AE"/>
    <w:rsid w:val="001D16A2"/>
    <w:rsid w:val="001D2DE7"/>
    <w:rsid w:val="001D41B7"/>
    <w:rsid w:val="001D45F8"/>
    <w:rsid w:val="001D6BBB"/>
    <w:rsid w:val="001D7509"/>
    <w:rsid w:val="001E02C4"/>
    <w:rsid w:val="001E0505"/>
    <w:rsid w:val="001E299B"/>
    <w:rsid w:val="001E34FC"/>
    <w:rsid w:val="001E3957"/>
    <w:rsid w:val="001E3961"/>
    <w:rsid w:val="001E55E2"/>
    <w:rsid w:val="001E6484"/>
    <w:rsid w:val="001F2131"/>
    <w:rsid w:val="001F29F0"/>
    <w:rsid w:val="001F2E42"/>
    <w:rsid w:val="001F41DF"/>
    <w:rsid w:val="001F45B3"/>
    <w:rsid w:val="001F6380"/>
    <w:rsid w:val="001F7D8B"/>
    <w:rsid w:val="001F7DCC"/>
    <w:rsid w:val="002007AB"/>
    <w:rsid w:val="00204A31"/>
    <w:rsid w:val="0020517D"/>
    <w:rsid w:val="0020561D"/>
    <w:rsid w:val="00212D6F"/>
    <w:rsid w:val="0021358A"/>
    <w:rsid w:val="002169BF"/>
    <w:rsid w:val="00216EEC"/>
    <w:rsid w:val="002220E8"/>
    <w:rsid w:val="002225AD"/>
    <w:rsid w:val="00222662"/>
    <w:rsid w:val="00223C1C"/>
    <w:rsid w:val="00223D00"/>
    <w:rsid w:val="00225BD4"/>
    <w:rsid w:val="002261CC"/>
    <w:rsid w:val="00226F18"/>
    <w:rsid w:val="00226F88"/>
    <w:rsid w:val="0022731B"/>
    <w:rsid w:val="00230D12"/>
    <w:rsid w:val="00232864"/>
    <w:rsid w:val="0023472C"/>
    <w:rsid w:val="002347BF"/>
    <w:rsid w:val="0023667B"/>
    <w:rsid w:val="0023687E"/>
    <w:rsid w:val="00236E71"/>
    <w:rsid w:val="00237124"/>
    <w:rsid w:val="00240BB3"/>
    <w:rsid w:val="00242B0E"/>
    <w:rsid w:val="002431A3"/>
    <w:rsid w:val="002436E5"/>
    <w:rsid w:val="00243A64"/>
    <w:rsid w:val="0024456C"/>
    <w:rsid w:val="00244CA5"/>
    <w:rsid w:val="0024517A"/>
    <w:rsid w:val="002457E4"/>
    <w:rsid w:val="0024593A"/>
    <w:rsid w:val="00245F3B"/>
    <w:rsid w:val="002479B8"/>
    <w:rsid w:val="0025370B"/>
    <w:rsid w:val="00254834"/>
    <w:rsid w:val="00254935"/>
    <w:rsid w:val="00255620"/>
    <w:rsid w:val="00255B35"/>
    <w:rsid w:val="002569D6"/>
    <w:rsid w:val="00257411"/>
    <w:rsid w:val="00257C06"/>
    <w:rsid w:val="002600E8"/>
    <w:rsid w:val="0026110E"/>
    <w:rsid w:val="00262DD9"/>
    <w:rsid w:val="00263467"/>
    <w:rsid w:val="0026392C"/>
    <w:rsid w:val="00264098"/>
    <w:rsid w:val="00264215"/>
    <w:rsid w:val="00264274"/>
    <w:rsid w:val="00264D30"/>
    <w:rsid w:val="00265187"/>
    <w:rsid w:val="00265586"/>
    <w:rsid w:val="002657A5"/>
    <w:rsid w:val="00266360"/>
    <w:rsid w:val="002706D6"/>
    <w:rsid w:val="002711DE"/>
    <w:rsid w:val="002731FE"/>
    <w:rsid w:val="00273B74"/>
    <w:rsid w:val="00273DDF"/>
    <w:rsid w:val="00275E9D"/>
    <w:rsid w:val="0028382E"/>
    <w:rsid w:val="002854D1"/>
    <w:rsid w:val="002856CE"/>
    <w:rsid w:val="002863D9"/>
    <w:rsid w:val="002876B8"/>
    <w:rsid w:val="002914E2"/>
    <w:rsid w:val="002919CE"/>
    <w:rsid w:val="00292173"/>
    <w:rsid w:val="00294E5F"/>
    <w:rsid w:val="002A017E"/>
    <w:rsid w:val="002A0752"/>
    <w:rsid w:val="002A2524"/>
    <w:rsid w:val="002A2CCC"/>
    <w:rsid w:val="002A3BAE"/>
    <w:rsid w:val="002A5271"/>
    <w:rsid w:val="002A701A"/>
    <w:rsid w:val="002A7568"/>
    <w:rsid w:val="002B0135"/>
    <w:rsid w:val="002B3F24"/>
    <w:rsid w:val="002B457F"/>
    <w:rsid w:val="002B4DFE"/>
    <w:rsid w:val="002B5E24"/>
    <w:rsid w:val="002C05AA"/>
    <w:rsid w:val="002C3897"/>
    <w:rsid w:val="002C3C54"/>
    <w:rsid w:val="002C4755"/>
    <w:rsid w:val="002C58F7"/>
    <w:rsid w:val="002C6A85"/>
    <w:rsid w:val="002C7A15"/>
    <w:rsid w:val="002C7B92"/>
    <w:rsid w:val="002D1EFE"/>
    <w:rsid w:val="002D214F"/>
    <w:rsid w:val="002D2308"/>
    <w:rsid w:val="002D3E92"/>
    <w:rsid w:val="002D3EE1"/>
    <w:rsid w:val="002D4C50"/>
    <w:rsid w:val="002D660A"/>
    <w:rsid w:val="002E06BD"/>
    <w:rsid w:val="002E06C1"/>
    <w:rsid w:val="002E2FF2"/>
    <w:rsid w:val="002E3591"/>
    <w:rsid w:val="002E4AC9"/>
    <w:rsid w:val="002E4F15"/>
    <w:rsid w:val="002E53CB"/>
    <w:rsid w:val="002E57BB"/>
    <w:rsid w:val="002E774F"/>
    <w:rsid w:val="002F04DE"/>
    <w:rsid w:val="002F25C0"/>
    <w:rsid w:val="002F31F6"/>
    <w:rsid w:val="002F3563"/>
    <w:rsid w:val="002F3C22"/>
    <w:rsid w:val="002F4240"/>
    <w:rsid w:val="002F4EF7"/>
    <w:rsid w:val="002F5929"/>
    <w:rsid w:val="002F5E42"/>
    <w:rsid w:val="002F627F"/>
    <w:rsid w:val="002F7E3B"/>
    <w:rsid w:val="002F7F2E"/>
    <w:rsid w:val="00300CEA"/>
    <w:rsid w:val="003020CD"/>
    <w:rsid w:val="003036FB"/>
    <w:rsid w:val="00304119"/>
    <w:rsid w:val="00306572"/>
    <w:rsid w:val="0030699D"/>
    <w:rsid w:val="003122EE"/>
    <w:rsid w:val="00312DE2"/>
    <w:rsid w:val="003138F0"/>
    <w:rsid w:val="0031403F"/>
    <w:rsid w:val="00314502"/>
    <w:rsid w:val="0031525F"/>
    <w:rsid w:val="00317FF0"/>
    <w:rsid w:val="0032041C"/>
    <w:rsid w:val="00321D7B"/>
    <w:rsid w:val="00322D75"/>
    <w:rsid w:val="00323118"/>
    <w:rsid w:val="00323867"/>
    <w:rsid w:val="00323935"/>
    <w:rsid w:val="00323A81"/>
    <w:rsid w:val="00323C87"/>
    <w:rsid w:val="00325F40"/>
    <w:rsid w:val="003275C7"/>
    <w:rsid w:val="003275EC"/>
    <w:rsid w:val="0033053A"/>
    <w:rsid w:val="00330D43"/>
    <w:rsid w:val="00331912"/>
    <w:rsid w:val="00333626"/>
    <w:rsid w:val="003339B4"/>
    <w:rsid w:val="003341FD"/>
    <w:rsid w:val="00334ABA"/>
    <w:rsid w:val="00334AD2"/>
    <w:rsid w:val="00334B24"/>
    <w:rsid w:val="003350D8"/>
    <w:rsid w:val="00337AF8"/>
    <w:rsid w:val="00340601"/>
    <w:rsid w:val="00340966"/>
    <w:rsid w:val="0034124B"/>
    <w:rsid w:val="00342943"/>
    <w:rsid w:val="00343766"/>
    <w:rsid w:val="0034668B"/>
    <w:rsid w:val="003510B2"/>
    <w:rsid w:val="003528A3"/>
    <w:rsid w:val="00353FDA"/>
    <w:rsid w:val="00355476"/>
    <w:rsid w:val="0035604F"/>
    <w:rsid w:val="00361297"/>
    <w:rsid w:val="00361520"/>
    <w:rsid w:val="003626CB"/>
    <w:rsid w:val="00363649"/>
    <w:rsid w:val="00370251"/>
    <w:rsid w:val="003709FC"/>
    <w:rsid w:val="0037266C"/>
    <w:rsid w:val="0037363C"/>
    <w:rsid w:val="00373660"/>
    <w:rsid w:val="00374213"/>
    <w:rsid w:val="003800AA"/>
    <w:rsid w:val="00381940"/>
    <w:rsid w:val="00381B5C"/>
    <w:rsid w:val="00383C73"/>
    <w:rsid w:val="003851FC"/>
    <w:rsid w:val="00385E6E"/>
    <w:rsid w:val="00386FA9"/>
    <w:rsid w:val="00390106"/>
    <w:rsid w:val="0039134F"/>
    <w:rsid w:val="00391A26"/>
    <w:rsid w:val="00393D15"/>
    <w:rsid w:val="00394A1B"/>
    <w:rsid w:val="00397892"/>
    <w:rsid w:val="00397A7B"/>
    <w:rsid w:val="003A0712"/>
    <w:rsid w:val="003A11E4"/>
    <w:rsid w:val="003A1E7B"/>
    <w:rsid w:val="003A2CAC"/>
    <w:rsid w:val="003A2CF5"/>
    <w:rsid w:val="003A2FFA"/>
    <w:rsid w:val="003A3385"/>
    <w:rsid w:val="003A33EB"/>
    <w:rsid w:val="003A3888"/>
    <w:rsid w:val="003A45D9"/>
    <w:rsid w:val="003A5752"/>
    <w:rsid w:val="003A601A"/>
    <w:rsid w:val="003A61F1"/>
    <w:rsid w:val="003A7E52"/>
    <w:rsid w:val="003B0F54"/>
    <w:rsid w:val="003B14E1"/>
    <w:rsid w:val="003B18A5"/>
    <w:rsid w:val="003B4309"/>
    <w:rsid w:val="003B4D10"/>
    <w:rsid w:val="003B7992"/>
    <w:rsid w:val="003B7AA6"/>
    <w:rsid w:val="003B7ADF"/>
    <w:rsid w:val="003C0B20"/>
    <w:rsid w:val="003C1E90"/>
    <w:rsid w:val="003C212C"/>
    <w:rsid w:val="003C3C32"/>
    <w:rsid w:val="003C4430"/>
    <w:rsid w:val="003C5143"/>
    <w:rsid w:val="003C5761"/>
    <w:rsid w:val="003D0541"/>
    <w:rsid w:val="003D14BA"/>
    <w:rsid w:val="003D3EAC"/>
    <w:rsid w:val="003D4E16"/>
    <w:rsid w:val="003D560A"/>
    <w:rsid w:val="003D5AAE"/>
    <w:rsid w:val="003D5D9C"/>
    <w:rsid w:val="003E1286"/>
    <w:rsid w:val="003E2DE1"/>
    <w:rsid w:val="003E3ACC"/>
    <w:rsid w:val="003E444E"/>
    <w:rsid w:val="003E4CD5"/>
    <w:rsid w:val="003E4F04"/>
    <w:rsid w:val="003F4B80"/>
    <w:rsid w:val="003F4DDE"/>
    <w:rsid w:val="003F5AE8"/>
    <w:rsid w:val="003F6CAA"/>
    <w:rsid w:val="003F6F00"/>
    <w:rsid w:val="003F74CA"/>
    <w:rsid w:val="003F7744"/>
    <w:rsid w:val="003F79E2"/>
    <w:rsid w:val="00400C4A"/>
    <w:rsid w:val="00402014"/>
    <w:rsid w:val="00402754"/>
    <w:rsid w:val="00404BF4"/>
    <w:rsid w:val="00404C48"/>
    <w:rsid w:val="00406411"/>
    <w:rsid w:val="00407EAE"/>
    <w:rsid w:val="00407EFE"/>
    <w:rsid w:val="0041277B"/>
    <w:rsid w:val="004150E7"/>
    <w:rsid w:val="00420880"/>
    <w:rsid w:val="00420BFD"/>
    <w:rsid w:val="00420EEB"/>
    <w:rsid w:val="00421A9A"/>
    <w:rsid w:val="00422863"/>
    <w:rsid w:val="00423845"/>
    <w:rsid w:val="004265F9"/>
    <w:rsid w:val="00431598"/>
    <w:rsid w:val="00431D33"/>
    <w:rsid w:val="004341A0"/>
    <w:rsid w:val="00434CA4"/>
    <w:rsid w:val="00435BD4"/>
    <w:rsid w:val="0043624D"/>
    <w:rsid w:val="0043766E"/>
    <w:rsid w:val="00437760"/>
    <w:rsid w:val="00437AC2"/>
    <w:rsid w:val="00437EDE"/>
    <w:rsid w:val="00440637"/>
    <w:rsid w:val="00440F14"/>
    <w:rsid w:val="00441014"/>
    <w:rsid w:val="00441AB3"/>
    <w:rsid w:val="0044272B"/>
    <w:rsid w:val="00444AB2"/>
    <w:rsid w:val="004517A3"/>
    <w:rsid w:val="00452748"/>
    <w:rsid w:val="00452B25"/>
    <w:rsid w:val="00452E45"/>
    <w:rsid w:val="0045531F"/>
    <w:rsid w:val="00455DF3"/>
    <w:rsid w:val="0045616B"/>
    <w:rsid w:val="0045724F"/>
    <w:rsid w:val="004600A7"/>
    <w:rsid w:val="0046025D"/>
    <w:rsid w:val="004621B4"/>
    <w:rsid w:val="00466662"/>
    <w:rsid w:val="004677CA"/>
    <w:rsid w:val="004706A1"/>
    <w:rsid w:val="00471944"/>
    <w:rsid w:val="00473B89"/>
    <w:rsid w:val="00473D2B"/>
    <w:rsid w:val="004744BE"/>
    <w:rsid w:val="0047460D"/>
    <w:rsid w:val="004757DD"/>
    <w:rsid w:val="00476CAE"/>
    <w:rsid w:val="00476DFE"/>
    <w:rsid w:val="004811AF"/>
    <w:rsid w:val="004811F9"/>
    <w:rsid w:val="004826BA"/>
    <w:rsid w:val="00484329"/>
    <w:rsid w:val="004847E9"/>
    <w:rsid w:val="00485B12"/>
    <w:rsid w:val="00485F0E"/>
    <w:rsid w:val="00485F5D"/>
    <w:rsid w:val="00490303"/>
    <w:rsid w:val="004909F4"/>
    <w:rsid w:val="00491051"/>
    <w:rsid w:val="00491E1A"/>
    <w:rsid w:val="00493775"/>
    <w:rsid w:val="00494DB9"/>
    <w:rsid w:val="00495466"/>
    <w:rsid w:val="00496512"/>
    <w:rsid w:val="004968C9"/>
    <w:rsid w:val="004A10D4"/>
    <w:rsid w:val="004A16AD"/>
    <w:rsid w:val="004A3E88"/>
    <w:rsid w:val="004A4805"/>
    <w:rsid w:val="004A5326"/>
    <w:rsid w:val="004A5F5D"/>
    <w:rsid w:val="004A7E06"/>
    <w:rsid w:val="004B0C5D"/>
    <w:rsid w:val="004B2657"/>
    <w:rsid w:val="004B2B46"/>
    <w:rsid w:val="004B3310"/>
    <w:rsid w:val="004B483F"/>
    <w:rsid w:val="004B4858"/>
    <w:rsid w:val="004B4ED1"/>
    <w:rsid w:val="004B521B"/>
    <w:rsid w:val="004B53D6"/>
    <w:rsid w:val="004B5A63"/>
    <w:rsid w:val="004B5F0C"/>
    <w:rsid w:val="004C14F0"/>
    <w:rsid w:val="004C1A25"/>
    <w:rsid w:val="004C537E"/>
    <w:rsid w:val="004C58E1"/>
    <w:rsid w:val="004C5DD5"/>
    <w:rsid w:val="004D01F7"/>
    <w:rsid w:val="004D1939"/>
    <w:rsid w:val="004D2AB5"/>
    <w:rsid w:val="004D3CEC"/>
    <w:rsid w:val="004D418B"/>
    <w:rsid w:val="004D41BB"/>
    <w:rsid w:val="004D563B"/>
    <w:rsid w:val="004D6DA0"/>
    <w:rsid w:val="004D70BE"/>
    <w:rsid w:val="004E14E5"/>
    <w:rsid w:val="004E390A"/>
    <w:rsid w:val="004E3B1D"/>
    <w:rsid w:val="004E4A3C"/>
    <w:rsid w:val="004E54AF"/>
    <w:rsid w:val="004E5C50"/>
    <w:rsid w:val="004E5E73"/>
    <w:rsid w:val="004E71E2"/>
    <w:rsid w:val="004F0F3B"/>
    <w:rsid w:val="004F1321"/>
    <w:rsid w:val="004F15A4"/>
    <w:rsid w:val="004F1952"/>
    <w:rsid w:val="004F1CC4"/>
    <w:rsid w:val="004F2A03"/>
    <w:rsid w:val="004F3304"/>
    <w:rsid w:val="004F3710"/>
    <w:rsid w:val="004F4AB2"/>
    <w:rsid w:val="004F542B"/>
    <w:rsid w:val="004F778A"/>
    <w:rsid w:val="004F7ABA"/>
    <w:rsid w:val="004F7F08"/>
    <w:rsid w:val="0050128B"/>
    <w:rsid w:val="0050410F"/>
    <w:rsid w:val="00504CA1"/>
    <w:rsid w:val="00505B80"/>
    <w:rsid w:val="00510A8E"/>
    <w:rsid w:val="00512233"/>
    <w:rsid w:val="00512B49"/>
    <w:rsid w:val="00514402"/>
    <w:rsid w:val="00515283"/>
    <w:rsid w:val="00515745"/>
    <w:rsid w:val="005162D5"/>
    <w:rsid w:val="0051759D"/>
    <w:rsid w:val="00517C5E"/>
    <w:rsid w:val="0052049F"/>
    <w:rsid w:val="005208C2"/>
    <w:rsid w:val="005222D9"/>
    <w:rsid w:val="00524386"/>
    <w:rsid w:val="005244F5"/>
    <w:rsid w:val="0052453B"/>
    <w:rsid w:val="00524B56"/>
    <w:rsid w:val="005252D2"/>
    <w:rsid w:val="00525E57"/>
    <w:rsid w:val="00526167"/>
    <w:rsid w:val="00526945"/>
    <w:rsid w:val="00527413"/>
    <w:rsid w:val="00527E2D"/>
    <w:rsid w:val="00531F00"/>
    <w:rsid w:val="00532A60"/>
    <w:rsid w:val="00533041"/>
    <w:rsid w:val="005348B4"/>
    <w:rsid w:val="00534986"/>
    <w:rsid w:val="005360F5"/>
    <w:rsid w:val="00537B5A"/>
    <w:rsid w:val="00541225"/>
    <w:rsid w:val="00544515"/>
    <w:rsid w:val="0054503A"/>
    <w:rsid w:val="005453F9"/>
    <w:rsid w:val="00546539"/>
    <w:rsid w:val="00551804"/>
    <w:rsid w:val="00552588"/>
    <w:rsid w:val="00552BF2"/>
    <w:rsid w:val="00552F13"/>
    <w:rsid w:val="00552FF9"/>
    <w:rsid w:val="00554484"/>
    <w:rsid w:val="005544FB"/>
    <w:rsid w:val="00555364"/>
    <w:rsid w:val="00556059"/>
    <w:rsid w:val="00560119"/>
    <w:rsid w:val="005605EB"/>
    <w:rsid w:val="00561089"/>
    <w:rsid w:val="00561AA5"/>
    <w:rsid w:val="005627A0"/>
    <w:rsid w:val="00562C39"/>
    <w:rsid w:val="00564209"/>
    <w:rsid w:val="00565149"/>
    <w:rsid w:val="005673B7"/>
    <w:rsid w:val="00570434"/>
    <w:rsid w:val="00570DE7"/>
    <w:rsid w:val="005714AD"/>
    <w:rsid w:val="0057190C"/>
    <w:rsid w:val="00571E96"/>
    <w:rsid w:val="0057307D"/>
    <w:rsid w:val="00573988"/>
    <w:rsid w:val="00574402"/>
    <w:rsid w:val="005744A4"/>
    <w:rsid w:val="00574FBE"/>
    <w:rsid w:val="00575318"/>
    <w:rsid w:val="00576F79"/>
    <w:rsid w:val="0057799E"/>
    <w:rsid w:val="0058013F"/>
    <w:rsid w:val="00582F88"/>
    <w:rsid w:val="00583500"/>
    <w:rsid w:val="005846CF"/>
    <w:rsid w:val="005857FC"/>
    <w:rsid w:val="00586419"/>
    <w:rsid w:val="005868C2"/>
    <w:rsid w:val="005871D4"/>
    <w:rsid w:val="0059002A"/>
    <w:rsid w:val="00590117"/>
    <w:rsid w:val="00590969"/>
    <w:rsid w:val="00590A7B"/>
    <w:rsid w:val="00590C4B"/>
    <w:rsid w:val="0059139F"/>
    <w:rsid w:val="005937CD"/>
    <w:rsid w:val="0059390C"/>
    <w:rsid w:val="0059543F"/>
    <w:rsid w:val="00595FD8"/>
    <w:rsid w:val="00596D4A"/>
    <w:rsid w:val="005A05ED"/>
    <w:rsid w:val="005A0D08"/>
    <w:rsid w:val="005A1668"/>
    <w:rsid w:val="005A38A3"/>
    <w:rsid w:val="005A4F17"/>
    <w:rsid w:val="005A5B10"/>
    <w:rsid w:val="005A7CA0"/>
    <w:rsid w:val="005A7DDC"/>
    <w:rsid w:val="005B073A"/>
    <w:rsid w:val="005B09C3"/>
    <w:rsid w:val="005B343E"/>
    <w:rsid w:val="005B5AE8"/>
    <w:rsid w:val="005B7AC7"/>
    <w:rsid w:val="005B7BCE"/>
    <w:rsid w:val="005C0541"/>
    <w:rsid w:val="005C2606"/>
    <w:rsid w:val="005C2CC5"/>
    <w:rsid w:val="005C34C3"/>
    <w:rsid w:val="005C55C3"/>
    <w:rsid w:val="005C56D2"/>
    <w:rsid w:val="005D118A"/>
    <w:rsid w:val="005D24CE"/>
    <w:rsid w:val="005D2A31"/>
    <w:rsid w:val="005D2C1C"/>
    <w:rsid w:val="005D548D"/>
    <w:rsid w:val="005D5741"/>
    <w:rsid w:val="005D664C"/>
    <w:rsid w:val="005D67C5"/>
    <w:rsid w:val="005D6AE8"/>
    <w:rsid w:val="005D7ABA"/>
    <w:rsid w:val="005E4848"/>
    <w:rsid w:val="005E4E72"/>
    <w:rsid w:val="005E71EE"/>
    <w:rsid w:val="005E7344"/>
    <w:rsid w:val="005F0AE7"/>
    <w:rsid w:val="005F101A"/>
    <w:rsid w:val="005F18A9"/>
    <w:rsid w:val="005F1B47"/>
    <w:rsid w:val="005F1FFB"/>
    <w:rsid w:val="005F22C5"/>
    <w:rsid w:val="005F2307"/>
    <w:rsid w:val="005F3839"/>
    <w:rsid w:val="005F4907"/>
    <w:rsid w:val="005F4B15"/>
    <w:rsid w:val="005F4E23"/>
    <w:rsid w:val="005F54B3"/>
    <w:rsid w:val="005F6860"/>
    <w:rsid w:val="005F6FAC"/>
    <w:rsid w:val="0060027B"/>
    <w:rsid w:val="006002F5"/>
    <w:rsid w:val="00601033"/>
    <w:rsid w:val="00603413"/>
    <w:rsid w:val="006036F5"/>
    <w:rsid w:val="0060445A"/>
    <w:rsid w:val="00605126"/>
    <w:rsid w:val="00607985"/>
    <w:rsid w:val="006135B7"/>
    <w:rsid w:val="00613E6A"/>
    <w:rsid w:val="006146F0"/>
    <w:rsid w:val="0061494F"/>
    <w:rsid w:val="00614E85"/>
    <w:rsid w:val="00615B1A"/>
    <w:rsid w:val="00615C0D"/>
    <w:rsid w:val="0061680C"/>
    <w:rsid w:val="0061695A"/>
    <w:rsid w:val="006178F3"/>
    <w:rsid w:val="00620BAD"/>
    <w:rsid w:val="00620D64"/>
    <w:rsid w:val="0062102C"/>
    <w:rsid w:val="0062191E"/>
    <w:rsid w:val="00622F0D"/>
    <w:rsid w:val="00626095"/>
    <w:rsid w:val="0062627C"/>
    <w:rsid w:val="00626447"/>
    <w:rsid w:val="006268A0"/>
    <w:rsid w:val="0062713F"/>
    <w:rsid w:val="0062782B"/>
    <w:rsid w:val="00627D22"/>
    <w:rsid w:val="00631A30"/>
    <w:rsid w:val="00631BD4"/>
    <w:rsid w:val="00635181"/>
    <w:rsid w:val="00635C58"/>
    <w:rsid w:val="00636A4B"/>
    <w:rsid w:val="00637816"/>
    <w:rsid w:val="00640696"/>
    <w:rsid w:val="00640A95"/>
    <w:rsid w:val="00641066"/>
    <w:rsid w:val="00641907"/>
    <w:rsid w:val="006425C5"/>
    <w:rsid w:val="0064296B"/>
    <w:rsid w:val="0064798F"/>
    <w:rsid w:val="00647DE6"/>
    <w:rsid w:val="00650331"/>
    <w:rsid w:val="00650662"/>
    <w:rsid w:val="00650826"/>
    <w:rsid w:val="006516ED"/>
    <w:rsid w:val="00651D71"/>
    <w:rsid w:val="006520D7"/>
    <w:rsid w:val="00653CF7"/>
    <w:rsid w:val="00660D7C"/>
    <w:rsid w:val="00661022"/>
    <w:rsid w:val="00662834"/>
    <w:rsid w:val="00663393"/>
    <w:rsid w:val="00663654"/>
    <w:rsid w:val="0066447A"/>
    <w:rsid w:val="00665F04"/>
    <w:rsid w:val="00670E40"/>
    <w:rsid w:val="00673C30"/>
    <w:rsid w:val="00673E96"/>
    <w:rsid w:val="00673F2E"/>
    <w:rsid w:val="00674C44"/>
    <w:rsid w:val="0067505F"/>
    <w:rsid w:val="00675863"/>
    <w:rsid w:val="00680162"/>
    <w:rsid w:val="00680E08"/>
    <w:rsid w:val="00681B40"/>
    <w:rsid w:val="00681E23"/>
    <w:rsid w:val="00682436"/>
    <w:rsid w:val="0068358F"/>
    <w:rsid w:val="00684ACA"/>
    <w:rsid w:val="0068507E"/>
    <w:rsid w:val="00687A0E"/>
    <w:rsid w:val="00687F29"/>
    <w:rsid w:val="006923B1"/>
    <w:rsid w:val="00692A20"/>
    <w:rsid w:val="00692B0E"/>
    <w:rsid w:val="00692DD6"/>
    <w:rsid w:val="00692E3B"/>
    <w:rsid w:val="00692F3A"/>
    <w:rsid w:val="00693F51"/>
    <w:rsid w:val="00696603"/>
    <w:rsid w:val="006A0023"/>
    <w:rsid w:val="006A08F1"/>
    <w:rsid w:val="006A0FAD"/>
    <w:rsid w:val="006A1F49"/>
    <w:rsid w:val="006A47E4"/>
    <w:rsid w:val="006A50D4"/>
    <w:rsid w:val="006A57E2"/>
    <w:rsid w:val="006A5DA9"/>
    <w:rsid w:val="006A6EFB"/>
    <w:rsid w:val="006A7220"/>
    <w:rsid w:val="006A7471"/>
    <w:rsid w:val="006B0544"/>
    <w:rsid w:val="006B096E"/>
    <w:rsid w:val="006B09EF"/>
    <w:rsid w:val="006B0E88"/>
    <w:rsid w:val="006B0F0E"/>
    <w:rsid w:val="006B1EF3"/>
    <w:rsid w:val="006B2DF9"/>
    <w:rsid w:val="006B3DDA"/>
    <w:rsid w:val="006B5B00"/>
    <w:rsid w:val="006C00FD"/>
    <w:rsid w:val="006C088D"/>
    <w:rsid w:val="006C1843"/>
    <w:rsid w:val="006C1AF1"/>
    <w:rsid w:val="006C2EE8"/>
    <w:rsid w:val="006C334D"/>
    <w:rsid w:val="006C365F"/>
    <w:rsid w:val="006C65FA"/>
    <w:rsid w:val="006D031C"/>
    <w:rsid w:val="006D09C7"/>
    <w:rsid w:val="006D0CEC"/>
    <w:rsid w:val="006D229B"/>
    <w:rsid w:val="006D3ED2"/>
    <w:rsid w:val="006D5EB4"/>
    <w:rsid w:val="006D61ED"/>
    <w:rsid w:val="006D7BA3"/>
    <w:rsid w:val="006E17CC"/>
    <w:rsid w:val="006E1826"/>
    <w:rsid w:val="006E1A58"/>
    <w:rsid w:val="006E1BF3"/>
    <w:rsid w:val="006E1E9E"/>
    <w:rsid w:val="006E31AA"/>
    <w:rsid w:val="006E4C06"/>
    <w:rsid w:val="006E5866"/>
    <w:rsid w:val="006E6617"/>
    <w:rsid w:val="006E6DBF"/>
    <w:rsid w:val="006E7764"/>
    <w:rsid w:val="006F09E6"/>
    <w:rsid w:val="006F1793"/>
    <w:rsid w:val="006F23A5"/>
    <w:rsid w:val="006F3F20"/>
    <w:rsid w:val="006F4DF9"/>
    <w:rsid w:val="006F58CF"/>
    <w:rsid w:val="006F5C16"/>
    <w:rsid w:val="00700132"/>
    <w:rsid w:val="0070090D"/>
    <w:rsid w:val="00707FDD"/>
    <w:rsid w:val="007114BE"/>
    <w:rsid w:val="00711E4F"/>
    <w:rsid w:val="007121DD"/>
    <w:rsid w:val="00712CFC"/>
    <w:rsid w:val="00713686"/>
    <w:rsid w:val="00713C75"/>
    <w:rsid w:val="0071521A"/>
    <w:rsid w:val="00717D71"/>
    <w:rsid w:val="00717E3C"/>
    <w:rsid w:val="007205FF"/>
    <w:rsid w:val="00721C64"/>
    <w:rsid w:val="007233AB"/>
    <w:rsid w:val="0072469D"/>
    <w:rsid w:val="00724DDA"/>
    <w:rsid w:val="007256A2"/>
    <w:rsid w:val="007260F6"/>
    <w:rsid w:val="0072639B"/>
    <w:rsid w:val="007267F2"/>
    <w:rsid w:val="007269DE"/>
    <w:rsid w:val="007300A2"/>
    <w:rsid w:val="0073061C"/>
    <w:rsid w:val="00730917"/>
    <w:rsid w:val="007316A6"/>
    <w:rsid w:val="00731922"/>
    <w:rsid w:val="00732FAD"/>
    <w:rsid w:val="0073327D"/>
    <w:rsid w:val="00734EA1"/>
    <w:rsid w:val="00735609"/>
    <w:rsid w:val="00737BD3"/>
    <w:rsid w:val="00740CDB"/>
    <w:rsid w:val="0074145B"/>
    <w:rsid w:val="00742446"/>
    <w:rsid w:val="00743328"/>
    <w:rsid w:val="007456D6"/>
    <w:rsid w:val="0074702B"/>
    <w:rsid w:val="00747095"/>
    <w:rsid w:val="007503F5"/>
    <w:rsid w:val="007508B5"/>
    <w:rsid w:val="00752788"/>
    <w:rsid w:val="00754533"/>
    <w:rsid w:val="00754EBE"/>
    <w:rsid w:val="00757BA6"/>
    <w:rsid w:val="00757D83"/>
    <w:rsid w:val="007601CE"/>
    <w:rsid w:val="00761551"/>
    <w:rsid w:val="007618F2"/>
    <w:rsid w:val="007630C9"/>
    <w:rsid w:val="007641DB"/>
    <w:rsid w:val="00764B24"/>
    <w:rsid w:val="0076542A"/>
    <w:rsid w:val="007702DF"/>
    <w:rsid w:val="00771E67"/>
    <w:rsid w:val="00773EBF"/>
    <w:rsid w:val="00774234"/>
    <w:rsid w:val="0077536B"/>
    <w:rsid w:val="00775708"/>
    <w:rsid w:val="00776D09"/>
    <w:rsid w:val="0077748E"/>
    <w:rsid w:val="0077779D"/>
    <w:rsid w:val="00777BD3"/>
    <w:rsid w:val="00780275"/>
    <w:rsid w:val="00781A4A"/>
    <w:rsid w:val="007825F6"/>
    <w:rsid w:val="0078271C"/>
    <w:rsid w:val="007833BB"/>
    <w:rsid w:val="00783936"/>
    <w:rsid w:val="00783AF3"/>
    <w:rsid w:val="00783E4C"/>
    <w:rsid w:val="00784851"/>
    <w:rsid w:val="00785F7C"/>
    <w:rsid w:val="007873F4"/>
    <w:rsid w:val="00790369"/>
    <w:rsid w:val="00790476"/>
    <w:rsid w:val="00790515"/>
    <w:rsid w:val="00791C7D"/>
    <w:rsid w:val="00792D2C"/>
    <w:rsid w:val="0079357B"/>
    <w:rsid w:val="00793805"/>
    <w:rsid w:val="00793DA9"/>
    <w:rsid w:val="00794D31"/>
    <w:rsid w:val="00796837"/>
    <w:rsid w:val="007975A6"/>
    <w:rsid w:val="007976AC"/>
    <w:rsid w:val="007A0A78"/>
    <w:rsid w:val="007A0B8B"/>
    <w:rsid w:val="007A35E8"/>
    <w:rsid w:val="007A4B2A"/>
    <w:rsid w:val="007A4D7B"/>
    <w:rsid w:val="007A4E99"/>
    <w:rsid w:val="007A5447"/>
    <w:rsid w:val="007A5D16"/>
    <w:rsid w:val="007A6132"/>
    <w:rsid w:val="007A6BB8"/>
    <w:rsid w:val="007A7305"/>
    <w:rsid w:val="007A789C"/>
    <w:rsid w:val="007B246F"/>
    <w:rsid w:val="007B4191"/>
    <w:rsid w:val="007B5CD5"/>
    <w:rsid w:val="007B61AE"/>
    <w:rsid w:val="007B6339"/>
    <w:rsid w:val="007B6F4A"/>
    <w:rsid w:val="007C005D"/>
    <w:rsid w:val="007C095C"/>
    <w:rsid w:val="007C135A"/>
    <w:rsid w:val="007C1BBF"/>
    <w:rsid w:val="007C3E22"/>
    <w:rsid w:val="007D14A0"/>
    <w:rsid w:val="007D1713"/>
    <w:rsid w:val="007D2513"/>
    <w:rsid w:val="007D2FFE"/>
    <w:rsid w:val="007D32FA"/>
    <w:rsid w:val="007D5C3F"/>
    <w:rsid w:val="007E0036"/>
    <w:rsid w:val="007E0AA2"/>
    <w:rsid w:val="007E0C33"/>
    <w:rsid w:val="007E1404"/>
    <w:rsid w:val="007E2744"/>
    <w:rsid w:val="007E4270"/>
    <w:rsid w:val="007E623E"/>
    <w:rsid w:val="007E7809"/>
    <w:rsid w:val="007F1186"/>
    <w:rsid w:val="007F60F8"/>
    <w:rsid w:val="007F6A91"/>
    <w:rsid w:val="0080082E"/>
    <w:rsid w:val="008017E3"/>
    <w:rsid w:val="00804087"/>
    <w:rsid w:val="00804BA9"/>
    <w:rsid w:val="00812D11"/>
    <w:rsid w:val="00812DAA"/>
    <w:rsid w:val="00815B9A"/>
    <w:rsid w:val="008164CC"/>
    <w:rsid w:val="008167C1"/>
    <w:rsid w:val="00816860"/>
    <w:rsid w:val="00817405"/>
    <w:rsid w:val="00817BC6"/>
    <w:rsid w:val="0082252D"/>
    <w:rsid w:val="00823966"/>
    <w:rsid w:val="00823DDE"/>
    <w:rsid w:val="008241BA"/>
    <w:rsid w:val="00824CCD"/>
    <w:rsid w:val="00824EAD"/>
    <w:rsid w:val="00827FCF"/>
    <w:rsid w:val="00830623"/>
    <w:rsid w:val="00831FED"/>
    <w:rsid w:val="00832065"/>
    <w:rsid w:val="008321B7"/>
    <w:rsid w:val="0083357B"/>
    <w:rsid w:val="00834019"/>
    <w:rsid w:val="00834AA3"/>
    <w:rsid w:val="00834C38"/>
    <w:rsid w:val="00835C2F"/>
    <w:rsid w:val="0083620A"/>
    <w:rsid w:val="00837D69"/>
    <w:rsid w:val="00840132"/>
    <w:rsid w:val="008405F1"/>
    <w:rsid w:val="008405F9"/>
    <w:rsid w:val="00840EB7"/>
    <w:rsid w:val="008419BB"/>
    <w:rsid w:val="00842487"/>
    <w:rsid w:val="00842E00"/>
    <w:rsid w:val="00844195"/>
    <w:rsid w:val="00844D69"/>
    <w:rsid w:val="0085026F"/>
    <w:rsid w:val="008502B1"/>
    <w:rsid w:val="00850D89"/>
    <w:rsid w:val="008510FD"/>
    <w:rsid w:val="0085263E"/>
    <w:rsid w:val="00853E7F"/>
    <w:rsid w:val="00853EC7"/>
    <w:rsid w:val="00853F18"/>
    <w:rsid w:val="008540D7"/>
    <w:rsid w:val="00854308"/>
    <w:rsid w:val="008543CD"/>
    <w:rsid w:val="0085471D"/>
    <w:rsid w:val="00854AFA"/>
    <w:rsid w:val="0085691A"/>
    <w:rsid w:val="00856D8C"/>
    <w:rsid w:val="00857698"/>
    <w:rsid w:val="00860CEB"/>
    <w:rsid w:val="00862A38"/>
    <w:rsid w:val="00862CB4"/>
    <w:rsid w:val="00863C56"/>
    <w:rsid w:val="00867D82"/>
    <w:rsid w:val="0087130A"/>
    <w:rsid w:val="008715B0"/>
    <w:rsid w:val="00871A55"/>
    <w:rsid w:val="00871DE1"/>
    <w:rsid w:val="00872371"/>
    <w:rsid w:val="00872EE3"/>
    <w:rsid w:val="008736D7"/>
    <w:rsid w:val="00874E33"/>
    <w:rsid w:val="008768AD"/>
    <w:rsid w:val="00877760"/>
    <w:rsid w:val="00880DA8"/>
    <w:rsid w:val="0088106E"/>
    <w:rsid w:val="00882BB1"/>
    <w:rsid w:val="008851F7"/>
    <w:rsid w:val="00885CD8"/>
    <w:rsid w:val="008861A8"/>
    <w:rsid w:val="00886278"/>
    <w:rsid w:val="00891770"/>
    <w:rsid w:val="008929EB"/>
    <w:rsid w:val="00892CD5"/>
    <w:rsid w:val="00893378"/>
    <w:rsid w:val="0089428B"/>
    <w:rsid w:val="008950A9"/>
    <w:rsid w:val="008959EB"/>
    <w:rsid w:val="00895B09"/>
    <w:rsid w:val="008972B4"/>
    <w:rsid w:val="008973F4"/>
    <w:rsid w:val="00897863"/>
    <w:rsid w:val="008A05CF"/>
    <w:rsid w:val="008A1402"/>
    <w:rsid w:val="008A370A"/>
    <w:rsid w:val="008A5D34"/>
    <w:rsid w:val="008A5E78"/>
    <w:rsid w:val="008A6B31"/>
    <w:rsid w:val="008B00F1"/>
    <w:rsid w:val="008B210D"/>
    <w:rsid w:val="008B2126"/>
    <w:rsid w:val="008B27DC"/>
    <w:rsid w:val="008B3F28"/>
    <w:rsid w:val="008B41B5"/>
    <w:rsid w:val="008B625C"/>
    <w:rsid w:val="008C34FE"/>
    <w:rsid w:val="008C6181"/>
    <w:rsid w:val="008C6ECA"/>
    <w:rsid w:val="008C72C9"/>
    <w:rsid w:val="008C73B6"/>
    <w:rsid w:val="008D0072"/>
    <w:rsid w:val="008D0184"/>
    <w:rsid w:val="008D1CA5"/>
    <w:rsid w:val="008D3F66"/>
    <w:rsid w:val="008D4114"/>
    <w:rsid w:val="008D43D3"/>
    <w:rsid w:val="008D4B87"/>
    <w:rsid w:val="008D64B3"/>
    <w:rsid w:val="008D745C"/>
    <w:rsid w:val="008E014B"/>
    <w:rsid w:val="008E1B89"/>
    <w:rsid w:val="008E36C2"/>
    <w:rsid w:val="008E3DC1"/>
    <w:rsid w:val="008E480A"/>
    <w:rsid w:val="008E6100"/>
    <w:rsid w:val="008E67FC"/>
    <w:rsid w:val="008E780D"/>
    <w:rsid w:val="008F1F63"/>
    <w:rsid w:val="008F2357"/>
    <w:rsid w:val="008F3921"/>
    <w:rsid w:val="008F468E"/>
    <w:rsid w:val="008F6290"/>
    <w:rsid w:val="00900592"/>
    <w:rsid w:val="00900C40"/>
    <w:rsid w:val="00901000"/>
    <w:rsid w:val="00901543"/>
    <w:rsid w:val="00903929"/>
    <w:rsid w:val="00904ADA"/>
    <w:rsid w:val="009050A4"/>
    <w:rsid w:val="009054B6"/>
    <w:rsid w:val="00905C88"/>
    <w:rsid w:val="009070F4"/>
    <w:rsid w:val="00907313"/>
    <w:rsid w:val="009109FD"/>
    <w:rsid w:val="00912DF7"/>
    <w:rsid w:val="009133A2"/>
    <w:rsid w:val="00913A60"/>
    <w:rsid w:val="00916890"/>
    <w:rsid w:val="009175F0"/>
    <w:rsid w:val="009206CA"/>
    <w:rsid w:val="0092098E"/>
    <w:rsid w:val="00920DDE"/>
    <w:rsid w:val="00920E9F"/>
    <w:rsid w:val="009239FE"/>
    <w:rsid w:val="00923A0F"/>
    <w:rsid w:val="00923AED"/>
    <w:rsid w:val="009242FB"/>
    <w:rsid w:val="009245CC"/>
    <w:rsid w:val="00924D93"/>
    <w:rsid w:val="00925094"/>
    <w:rsid w:val="0092522C"/>
    <w:rsid w:val="0092612C"/>
    <w:rsid w:val="00926582"/>
    <w:rsid w:val="009265C0"/>
    <w:rsid w:val="00927BD8"/>
    <w:rsid w:val="00931891"/>
    <w:rsid w:val="009321C6"/>
    <w:rsid w:val="00933E3E"/>
    <w:rsid w:val="009349BD"/>
    <w:rsid w:val="00934C44"/>
    <w:rsid w:val="00935094"/>
    <w:rsid w:val="00936328"/>
    <w:rsid w:val="009372D8"/>
    <w:rsid w:val="009377B2"/>
    <w:rsid w:val="009400AE"/>
    <w:rsid w:val="00940ABD"/>
    <w:rsid w:val="009417C3"/>
    <w:rsid w:val="00941F57"/>
    <w:rsid w:val="00943D8B"/>
    <w:rsid w:val="00945267"/>
    <w:rsid w:val="00945B9A"/>
    <w:rsid w:val="00946EC2"/>
    <w:rsid w:val="00950136"/>
    <w:rsid w:val="009523AF"/>
    <w:rsid w:val="00955323"/>
    <w:rsid w:val="00955858"/>
    <w:rsid w:val="00955903"/>
    <w:rsid w:val="00960059"/>
    <w:rsid w:val="00961F24"/>
    <w:rsid w:val="00962B4C"/>
    <w:rsid w:val="00963280"/>
    <w:rsid w:val="009637C6"/>
    <w:rsid w:val="00964323"/>
    <w:rsid w:val="00964496"/>
    <w:rsid w:val="00965A7E"/>
    <w:rsid w:val="00966ABF"/>
    <w:rsid w:val="00971913"/>
    <w:rsid w:val="00971B8B"/>
    <w:rsid w:val="0097209B"/>
    <w:rsid w:val="009728A4"/>
    <w:rsid w:val="00973706"/>
    <w:rsid w:val="00973C73"/>
    <w:rsid w:val="009740B5"/>
    <w:rsid w:val="009755FA"/>
    <w:rsid w:val="009773D7"/>
    <w:rsid w:val="00980222"/>
    <w:rsid w:val="009808F0"/>
    <w:rsid w:val="00980F8D"/>
    <w:rsid w:val="0098149F"/>
    <w:rsid w:val="00982BD0"/>
    <w:rsid w:val="009850B1"/>
    <w:rsid w:val="009850BF"/>
    <w:rsid w:val="00986897"/>
    <w:rsid w:val="0098798F"/>
    <w:rsid w:val="00991B93"/>
    <w:rsid w:val="00992F51"/>
    <w:rsid w:val="0099420E"/>
    <w:rsid w:val="009946C2"/>
    <w:rsid w:val="00995B50"/>
    <w:rsid w:val="009970E4"/>
    <w:rsid w:val="009A157E"/>
    <w:rsid w:val="009A16DA"/>
    <w:rsid w:val="009A33CF"/>
    <w:rsid w:val="009A3B56"/>
    <w:rsid w:val="009A4F79"/>
    <w:rsid w:val="009A5152"/>
    <w:rsid w:val="009A550B"/>
    <w:rsid w:val="009A676D"/>
    <w:rsid w:val="009B03B5"/>
    <w:rsid w:val="009B0900"/>
    <w:rsid w:val="009B1441"/>
    <w:rsid w:val="009B1A59"/>
    <w:rsid w:val="009B23DF"/>
    <w:rsid w:val="009B2B5F"/>
    <w:rsid w:val="009B3E8A"/>
    <w:rsid w:val="009B41DE"/>
    <w:rsid w:val="009B5992"/>
    <w:rsid w:val="009B6D88"/>
    <w:rsid w:val="009B7D99"/>
    <w:rsid w:val="009B7E2C"/>
    <w:rsid w:val="009C1EB5"/>
    <w:rsid w:val="009C77B1"/>
    <w:rsid w:val="009D0F7B"/>
    <w:rsid w:val="009D1B36"/>
    <w:rsid w:val="009D236C"/>
    <w:rsid w:val="009D4AFA"/>
    <w:rsid w:val="009D5835"/>
    <w:rsid w:val="009D5DE1"/>
    <w:rsid w:val="009D65C7"/>
    <w:rsid w:val="009D77F5"/>
    <w:rsid w:val="009D7F54"/>
    <w:rsid w:val="009E01FE"/>
    <w:rsid w:val="009E1D74"/>
    <w:rsid w:val="009E3642"/>
    <w:rsid w:val="009E39BB"/>
    <w:rsid w:val="009E3C08"/>
    <w:rsid w:val="009E4570"/>
    <w:rsid w:val="009E7AAC"/>
    <w:rsid w:val="009F0205"/>
    <w:rsid w:val="009F0AD9"/>
    <w:rsid w:val="009F0E55"/>
    <w:rsid w:val="009F1C33"/>
    <w:rsid w:val="009F6330"/>
    <w:rsid w:val="009F7012"/>
    <w:rsid w:val="00A00089"/>
    <w:rsid w:val="00A00C6C"/>
    <w:rsid w:val="00A01A67"/>
    <w:rsid w:val="00A01B5F"/>
    <w:rsid w:val="00A020D6"/>
    <w:rsid w:val="00A02140"/>
    <w:rsid w:val="00A02827"/>
    <w:rsid w:val="00A02F6B"/>
    <w:rsid w:val="00A0602C"/>
    <w:rsid w:val="00A06931"/>
    <w:rsid w:val="00A070F3"/>
    <w:rsid w:val="00A116C9"/>
    <w:rsid w:val="00A141E5"/>
    <w:rsid w:val="00A166E4"/>
    <w:rsid w:val="00A16BE3"/>
    <w:rsid w:val="00A16C29"/>
    <w:rsid w:val="00A17304"/>
    <w:rsid w:val="00A21C42"/>
    <w:rsid w:val="00A21DD1"/>
    <w:rsid w:val="00A227C9"/>
    <w:rsid w:val="00A233B0"/>
    <w:rsid w:val="00A25046"/>
    <w:rsid w:val="00A25CD4"/>
    <w:rsid w:val="00A25D1C"/>
    <w:rsid w:val="00A25F72"/>
    <w:rsid w:val="00A27F28"/>
    <w:rsid w:val="00A31CFD"/>
    <w:rsid w:val="00A31E24"/>
    <w:rsid w:val="00A35FBD"/>
    <w:rsid w:val="00A36A4F"/>
    <w:rsid w:val="00A36F3A"/>
    <w:rsid w:val="00A37709"/>
    <w:rsid w:val="00A37AE7"/>
    <w:rsid w:val="00A37C70"/>
    <w:rsid w:val="00A40992"/>
    <w:rsid w:val="00A4162F"/>
    <w:rsid w:val="00A41C64"/>
    <w:rsid w:val="00A41D02"/>
    <w:rsid w:val="00A42177"/>
    <w:rsid w:val="00A421FE"/>
    <w:rsid w:val="00A4422F"/>
    <w:rsid w:val="00A442AE"/>
    <w:rsid w:val="00A45192"/>
    <w:rsid w:val="00A46B0B"/>
    <w:rsid w:val="00A52D3F"/>
    <w:rsid w:val="00A5331D"/>
    <w:rsid w:val="00A535C1"/>
    <w:rsid w:val="00A5368E"/>
    <w:rsid w:val="00A5385A"/>
    <w:rsid w:val="00A5462E"/>
    <w:rsid w:val="00A5552E"/>
    <w:rsid w:val="00A576AF"/>
    <w:rsid w:val="00A63B75"/>
    <w:rsid w:val="00A63C71"/>
    <w:rsid w:val="00A63CBA"/>
    <w:rsid w:val="00A6585A"/>
    <w:rsid w:val="00A659E5"/>
    <w:rsid w:val="00A66A55"/>
    <w:rsid w:val="00A70A75"/>
    <w:rsid w:val="00A73613"/>
    <w:rsid w:val="00A73D08"/>
    <w:rsid w:val="00A73D50"/>
    <w:rsid w:val="00A744C6"/>
    <w:rsid w:val="00A74A32"/>
    <w:rsid w:val="00A74AAC"/>
    <w:rsid w:val="00A75931"/>
    <w:rsid w:val="00A75CE6"/>
    <w:rsid w:val="00A76A0B"/>
    <w:rsid w:val="00A77056"/>
    <w:rsid w:val="00A838A7"/>
    <w:rsid w:val="00A843F3"/>
    <w:rsid w:val="00A851F1"/>
    <w:rsid w:val="00A864AE"/>
    <w:rsid w:val="00A86C73"/>
    <w:rsid w:val="00A86FAA"/>
    <w:rsid w:val="00A91217"/>
    <w:rsid w:val="00A92ECD"/>
    <w:rsid w:val="00A9304D"/>
    <w:rsid w:val="00A934B8"/>
    <w:rsid w:val="00A94849"/>
    <w:rsid w:val="00A94860"/>
    <w:rsid w:val="00A948FB"/>
    <w:rsid w:val="00A94A43"/>
    <w:rsid w:val="00A94DD1"/>
    <w:rsid w:val="00A958EA"/>
    <w:rsid w:val="00A96AF3"/>
    <w:rsid w:val="00A970F1"/>
    <w:rsid w:val="00A97535"/>
    <w:rsid w:val="00AA04BD"/>
    <w:rsid w:val="00AA0FDB"/>
    <w:rsid w:val="00AA1B19"/>
    <w:rsid w:val="00AA1F7A"/>
    <w:rsid w:val="00AA1FAA"/>
    <w:rsid w:val="00AA2B69"/>
    <w:rsid w:val="00AA30F7"/>
    <w:rsid w:val="00AA3582"/>
    <w:rsid w:val="00AA4729"/>
    <w:rsid w:val="00AA675F"/>
    <w:rsid w:val="00AA748F"/>
    <w:rsid w:val="00AB05FB"/>
    <w:rsid w:val="00AB13A2"/>
    <w:rsid w:val="00AB2165"/>
    <w:rsid w:val="00AB252D"/>
    <w:rsid w:val="00AB2B29"/>
    <w:rsid w:val="00AB43A9"/>
    <w:rsid w:val="00AB4B94"/>
    <w:rsid w:val="00AC035E"/>
    <w:rsid w:val="00AC0671"/>
    <w:rsid w:val="00AC074A"/>
    <w:rsid w:val="00AC5369"/>
    <w:rsid w:val="00AC5672"/>
    <w:rsid w:val="00AC5987"/>
    <w:rsid w:val="00AC62AB"/>
    <w:rsid w:val="00AC7072"/>
    <w:rsid w:val="00AD1534"/>
    <w:rsid w:val="00AD1776"/>
    <w:rsid w:val="00AD1C9D"/>
    <w:rsid w:val="00AD426F"/>
    <w:rsid w:val="00AD661A"/>
    <w:rsid w:val="00AE04E2"/>
    <w:rsid w:val="00AE21C5"/>
    <w:rsid w:val="00AE35EE"/>
    <w:rsid w:val="00AE4FD5"/>
    <w:rsid w:val="00AE51F8"/>
    <w:rsid w:val="00AE60F0"/>
    <w:rsid w:val="00AE7409"/>
    <w:rsid w:val="00AF2504"/>
    <w:rsid w:val="00AF2AA3"/>
    <w:rsid w:val="00AF2F26"/>
    <w:rsid w:val="00AF390C"/>
    <w:rsid w:val="00AF4F1B"/>
    <w:rsid w:val="00AF656A"/>
    <w:rsid w:val="00B0077B"/>
    <w:rsid w:val="00B02619"/>
    <w:rsid w:val="00B0388D"/>
    <w:rsid w:val="00B05E7B"/>
    <w:rsid w:val="00B110B1"/>
    <w:rsid w:val="00B1251B"/>
    <w:rsid w:val="00B14963"/>
    <w:rsid w:val="00B15AD7"/>
    <w:rsid w:val="00B15BB7"/>
    <w:rsid w:val="00B16650"/>
    <w:rsid w:val="00B1772F"/>
    <w:rsid w:val="00B200FE"/>
    <w:rsid w:val="00B21A40"/>
    <w:rsid w:val="00B21CDD"/>
    <w:rsid w:val="00B21E33"/>
    <w:rsid w:val="00B24052"/>
    <w:rsid w:val="00B24C85"/>
    <w:rsid w:val="00B25D02"/>
    <w:rsid w:val="00B264D5"/>
    <w:rsid w:val="00B313C4"/>
    <w:rsid w:val="00B314E3"/>
    <w:rsid w:val="00B31F32"/>
    <w:rsid w:val="00B320AC"/>
    <w:rsid w:val="00B3253D"/>
    <w:rsid w:val="00B33DDB"/>
    <w:rsid w:val="00B34540"/>
    <w:rsid w:val="00B40B34"/>
    <w:rsid w:val="00B40D03"/>
    <w:rsid w:val="00B42221"/>
    <w:rsid w:val="00B42D47"/>
    <w:rsid w:val="00B45C5E"/>
    <w:rsid w:val="00B4746F"/>
    <w:rsid w:val="00B512A0"/>
    <w:rsid w:val="00B517BC"/>
    <w:rsid w:val="00B52AD8"/>
    <w:rsid w:val="00B54F21"/>
    <w:rsid w:val="00B55B75"/>
    <w:rsid w:val="00B56F0C"/>
    <w:rsid w:val="00B608BB"/>
    <w:rsid w:val="00B615EC"/>
    <w:rsid w:val="00B6177E"/>
    <w:rsid w:val="00B62CE0"/>
    <w:rsid w:val="00B6439A"/>
    <w:rsid w:val="00B65A45"/>
    <w:rsid w:val="00B66544"/>
    <w:rsid w:val="00B677C7"/>
    <w:rsid w:val="00B710E9"/>
    <w:rsid w:val="00B71C7B"/>
    <w:rsid w:val="00B729FA"/>
    <w:rsid w:val="00B7574B"/>
    <w:rsid w:val="00B7625E"/>
    <w:rsid w:val="00B770F3"/>
    <w:rsid w:val="00B77BB4"/>
    <w:rsid w:val="00B77D6F"/>
    <w:rsid w:val="00B77D9A"/>
    <w:rsid w:val="00B80124"/>
    <w:rsid w:val="00B8119A"/>
    <w:rsid w:val="00B8301B"/>
    <w:rsid w:val="00B87D1F"/>
    <w:rsid w:val="00B91AA5"/>
    <w:rsid w:val="00B92D06"/>
    <w:rsid w:val="00B92E3B"/>
    <w:rsid w:val="00B9427D"/>
    <w:rsid w:val="00B95F2C"/>
    <w:rsid w:val="00B960A6"/>
    <w:rsid w:val="00BA0537"/>
    <w:rsid w:val="00BA198B"/>
    <w:rsid w:val="00BA40DB"/>
    <w:rsid w:val="00BA4924"/>
    <w:rsid w:val="00BA4CF9"/>
    <w:rsid w:val="00BA5BA5"/>
    <w:rsid w:val="00BA79B1"/>
    <w:rsid w:val="00BB0E93"/>
    <w:rsid w:val="00BB1B84"/>
    <w:rsid w:val="00BB705B"/>
    <w:rsid w:val="00BB7196"/>
    <w:rsid w:val="00BC1AC7"/>
    <w:rsid w:val="00BC1BCC"/>
    <w:rsid w:val="00BC1DE5"/>
    <w:rsid w:val="00BC37BB"/>
    <w:rsid w:val="00BC4A57"/>
    <w:rsid w:val="00BC55CB"/>
    <w:rsid w:val="00BC560F"/>
    <w:rsid w:val="00BC7F09"/>
    <w:rsid w:val="00BD063A"/>
    <w:rsid w:val="00BD3106"/>
    <w:rsid w:val="00BD4063"/>
    <w:rsid w:val="00BD4D24"/>
    <w:rsid w:val="00BD5D4E"/>
    <w:rsid w:val="00BD75A5"/>
    <w:rsid w:val="00BE0C89"/>
    <w:rsid w:val="00BE2FBA"/>
    <w:rsid w:val="00BE325C"/>
    <w:rsid w:val="00BE5CF0"/>
    <w:rsid w:val="00BF00B2"/>
    <w:rsid w:val="00BF07FD"/>
    <w:rsid w:val="00BF1483"/>
    <w:rsid w:val="00BF1D1D"/>
    <w:rsid w:val="00BF38EA"/>
    <w:rsid w:val="00BF3DB4"/>
    <w:rsid w:val="00BF48FB"/>
    <w:rsid w:val="00BF5BF8"/>
    <w:rsid w:val="00BF623E"/>
    <w:rsid w:val="00BF68BD"/>
    <w:rsid w:val="00BF78B7"/>
    <w:rsid w:val="00C007D6"/>
    <w:rsid w:val="00C01372"/>
    <w:rsid w:val="00C0270E"/>
    <w:rsid w:val="00C03D1F"/>
    <w:rsid w:val="00C04CBD"/>
    <w:rsid w:val="00C05265"/>
    <w:rsid w:val="00C064CF"/>
    <w:rsid w:val="00C067C3"/>
    <w:rsid w:val="00C06F97"/>
    <w:rsid w:val="00C10350"/>
    <w:rsid w:val="00C10A21"/>
    <w:rsid w:val="00C11182"/>
    <w:rsid w:val="00C11AFE"/>
    <w:rsid w:val="00C127DB"/>
    <w:rsid w:val="00C129D6"/>
    <w:rsid w:val="00C16476"/>
    <w:rsid w:val="00C168A2"/>
    <w:rsid w:val="00C173AF"/>
    <w:rsid w:val="00C17706"/>
    <w:rsid w:val="00C21F68"/>
    <w:rsid w:val="00C220BC"/>
    <w:rsid w:val="00C22DE4"/>
    <w:rsid w:val="00C22FC1"/>
    <w:rsid w:val="00C23874"/>
    <w:rsid w:val="00C23E41"/>
    <w:rsid w:val="00C24EC9"/>
    <w:rsid w:val="00C2510C"/>
    <w:rsid w:val="00C26298"/>
    <w:rsid w:val="00C27093"/>
    <w:rsid w:val="00C27E3D"/>
    <w:rsid w:val="00C31097"/>
    <w:rsid w:val="00C318F0"/>
    <w:rsid w:val="00C3259F"/>
    <w:rsid w:val="00C32BC5"/>
    <w:rsid w:val="00C32C05"/>
    <w:rsid w:val="00C335BA"/>
    <w:rsid w:val="00C3361F"/>
    <w:rsid w:val="00C34703"/>
    <w:rsid w:val="00C34913"/>
    <w:rsid w:val="00C353E5"/>
    <w:rsid w:val="00C35A6D"/>
    <w:rsid w:val="00C36452"/>
    <w:rsid w:val="00C36DEC"/>
    <w:rsid w:val="00C37516"/>
    <w:rsid w:val="00C41412"/>
    <w:rsid w:val="00C42181"/>
    <w:rsid w:val="00C42616"/>
    <w:rsid w:val="00C440C3"/>
    <w:rsid w:val="00C4533B"/>
    <w:rsid w:val="00C476AA"/>
    <w:rsid w:val="00C51C55"/>
    <w:rsid w:val="00C52099"/>
    <w:rsid w:val="00C53640"/>
    <w:rsid w:val="00C55DC3"/>
    <w:rsid w:val="00C5747F"/>
    <w:rsid w:val="00C606A0"/>
    <w:rsid w:val="00C6104E"/>
    <w:rsid w:val="00C61367"/>
    <w:rsid w:val="00C61D14"/>
    <w:rsid w:val="00C631AC"/>
    <w:rsid w:val="00C64F6F"/>
    <w:rsid w:val="00C6507A"/>
    <w:rsid w:val="00C65350"/>
    <w:rsid w:val="00C6757F"/>
    <w:rsid w:val="00C70BC4"/>
    <w:rsid w:val="00C70CE2"/>
    <w:rsid w:val="00C7145B"/>
    <w:rsid w:val="00C740AD"/>
    <w:rsid w:val="00C740E4"/>
    <w:rsid w:val="00C75744"/>
    <w:rsid w:val="00C75DBA"/>
    <w:rsid w:val="00C77099"/>
    <w:rsid w:val="00C770E9"/>
    <w:rsid w:val="00C77A94"/>
    <w:rsid w:val="00C77BE9"/>
    <w:rsid w:val="00C80C77"/>
    <w:rsid w:val="00C8216E"/>
    <w:rsid w:val="00C8224C"/>
    <w:rsid w:val="00C84AD7"/>
    <w:rsid w:val="00C84D56"/>
    <w:rsid w:val="00C85EE8"/>
    <w:rsid w:val="00C8667C"/>
    <w:rsid w:val="00C90261"/>
    <w:rsid w:val="00C908F2"/>
    <w:rsid w:val="00C91EF3"/>
    <w:rsid w:val="00C92DF4"/>
    <w:rsid w:val="00C951CC"/>
    <w:rsid w:val="00C95E9C"/>
    <w:rsid w:val="00C968B6"/>
    <w:rsid w:val="00CA2782"/>
    <w:rsid w:val="00CA59C4"/>
    <w:rsid w:val="00CA770C"/>
    <w:rsid w:val="00CA7760"/>
    <w:rsid w:val="00CB006D"/>
    <w:rsid w:val="00CB00D7"/>
    <w:rsid w:val="00CB16AB"/>
    <w:rsid w:val="00CB3930"/>
    <w:rsid w:val="00CB56B4"/>
    <w:rsid w:val="00CB5F31"/>
    <w:rsid w:val="00CB7911"/>
    <w:rsid w:val="00CC06E0"/>
    <w:rsid w:val="00CC0B3D"/>
    <w:rsid w:val="00CC12F9"/>
    <w:rsid w:val="00CC218F"/>
    <w:rsid w:val="00CC3BD3"/>
    <w:rsid w:val="00CC4BFE"/>
    <w:rsid w:val="00CC6417"/>
    <w:rsid w:val="00CC6847"/>
    <w:rsid w:val="00CC6EFC"/>
    <w:rsid w:val="00CD27A3"/>
    <w:rsid w:val="00CD393C"/>
    <w:rsid w:val="00CD5150"/>
    <w:rsid w:val="00CD5DBF"/>
    <w:rsid w:val="00CD5E92"/>
    <w:rsid w:val="00CD60BE"/>
    <w:rsid w:val="00CD737D"/>
    <w:rsid w:val="00CE1DA3"/>
    <w:rsid w:val="00CE1E0B"/>
    <w:rsid w:val="00CE2924"/>
    <w:rsid w:val="00CE6321"/>
    <w:rsid w:val="00CF110D"/>
    <w:rsid w:val="00CF1289"/>
    <w:rsid w:val="00CF18D3"/>
    <w:rsid w:val="00CF1A9E"/>
    <w:rsid w:val="00CF27F0"/>
    <w:rsid w:val="00CF3D4E"/>
    <w:rsid w:val="00CF6E1F"/>
    <w:rsid w:val="00CF78D2"/>
    <w:rsid w:val="00CF7A12"/>
    <w:rsid w:val="00CF7AFE"/>
    <w:rsid w:val="00D00D5E"/>
    <w:rsid w:val="00D0204E"/>
    <w:rsid w:val="00D024A6"/>
    <w:rsid w:val="00D02F90"/>
    <w:rsid w:val="00D03273"/>
    <w:rsid w:val="00D04066"/>
    <w:rsid w:val="00D041EE"/>
    <w:rsid w:val="00D0453E"/>
    <w:rsid w:val="00D06151"/>
    <w:rsid w:val="00D06B77"/>
    <w:rsid w:val="00D06DC7"/>
    <w:rsid w:val="00D07BAC"/>
    <w:rsid w:val="00D1032F"/>
    <w:rsid w:val="00D1326F"/>
    <w:rsid w:val="00D158C6"/>
    <w:rsid w:val="00D15B4F"/>
    <w:rsid w:val="00D21C60"/>
    <w:rsid w:val="00D222DF"/>
    <w:rsid w:val="00D23621"/>
    <w:rsid w:val="00D25E4C"/>
    <w:rsid w:val="00D25E7B"/>
    <w:rsid w:val="00D26E93"/>
    <w:rsid w:val="00D300F5"/>
    <w:rsid w:val="00D318C7"/>
    <w:rsid w:val="00D32117"/>
    <w:rsid w:val="00D32FAC"/>
    <w:rsid w:val="00D33C50"/>
    <w:rsid w:val="00D368EE"/>
    <w:rsid w:val="00D40DFC"/>
    <w:rsid w:val="00D437C7"/>
    <w:rsid w:val="00D440A6"/>
    <w:rsid w:val="00D4474A"/>
    <w:rsid w:val="00D44CDC"/>
    <w:rsid w:val="00D46D10"/>
    <w:rsid w:val="00D4701B"/>
    <w:rsid w:val="00D47DD2"/>
    <w:rsid w:val="00D47E91"/>
    <w:rsid w:val="00D51278"/>
    <w:rsid w:val="00D51C56"/>
    <w:rsid w:val="00D524F4"/>
    <w:rsid w:val="00D52E2B"/>
    <w:rsid w:val="00D532CA"/>
    <w:rsid w:val="00D537A6"/>
    <w:rsid w:val="00D549FB"/>
    <w:rsid w:val="00D550ED"/>
    <w:rsid w:val="00D57007"/>
    <w:rsid w:val="00D5711B"/>
    <w:rsid w:val="00D57B06"/>
    <w:rsid w:val="00D57BC3"/>
    <w:rsid w:val="00D57D65"/>
    <w:rsid w:val="00D57F2C"/>
    <w:rsid w:val="00D600AF"/>
    <w:rsid w:val="00D63BC2"/>
    <w:rsid w:val="00D63D1D"/>
    <w:rsid w:val="00D64C93"/>
    <w:rsid w:val="00D651CE"/>
    <w:rsid w:val="00D65475"/>
    <w:rsid w:val="00D65E4B"/>
    <w:rsid w:val="00D663BF"/>
    <w:rsid w:val="00D6650A"/>
    <w:rsid w:val="00D66BEB"/>
    <w:rsid w:val="00D67EEE"/>
    <w:rsid w:val="00D71750"/>
    <w:rsid w:val="00D71AF5"/>
    <w:rsid w:val="00D71DCD"/>
    <w:rsid w:val="00D722CB"/>
    <w:rsid w:val="00D73321"/>
    <w:rsid w:val="00D7332E"/>
    <w:rsid w:val="00D756A2"/>
    <w:rsid w:val="00D76491"/>
    <w:rsid w:val="00D77ECF"/>
    <w:rsid w:val="00D80DFF"/>
    <w:rsid w:val="00D81BDF"/>
    <w:rsid w:val="00D82B86"/>
    <w:rsid w:val="00D83DCD"/>
    <w:rsid w:val="00D84FC1"/>
    <w:rsid w:val="00D85CA0"/>
    <w:rsid w:val="00D92276"/>
    <w:rsid w:val="00D92C9B"/>
    <w:rsid w:val="00D945D0"/>
    <w:rsid w:val="00D953FB"/>
    <w:rsid w:val="00DA033A"/>
    <w:rsid w:val="00DA1FA5"/>
    <w:rsid w:val="00DA3AAD"/>
    <w:rsid w:val="00DA41C8"/>
    <w:rsid w:val="00DA4549"/>
    <w:rsid w:val="00DA5F34"/>
    <w:rsid w:val="00DA6677"/>
    <w:rsid w:val="00DB1F22"/>
    <w:rsid w:val="00DB262D"/>
    <w:rsid w:val="00DB3A4A"/>
    <w:rsid w:val="00DB3E20"/>
    <w:rsid w:val="00DB565A"/>
    <w:rsid w:val="00DB58FA"/>
    <w:rsid w:val="00DB5F66"/>
    <w:rsid w:val="00DB7629"/>
    <w:rsid w:val="00DC0B68"/>
    <w:rsid w:val="00DC0E52"/>
    <w:rsid w:val="00DC39AB"/>
    <w:rsid w:val="00DC452F"/>
    <w:rsid w:val="00DC5184"/>
    <w:rsid w:val="00DD11D4"/>
    <w:rsid w:val="00DD13DC"/>
    <w:rsid w:val="00DD16F6"/>
    <w:rsid w:val="00DD1AFB"/>
    <w:rsid w:val="00DD26A7"/>
    <w:rsid w:val="00DD40EA"/>
    <w:rsid w:val="00DD591C"/>
    <w:rsid w:val="00DD5A1C"/>
    <w:rsid w:val="00DD5C03"/>
    <w:rsid w:val="00DD6A62"/>
    <w:rsid w:val="00DE001B"/>
    <w:rsid w:val="00DE0FEE"/>
    <w:rsid w:val="00DE3DE0"/>
    <w:rsid w:val="00DF0DAB"/>
    <w:rsid w:val="00DF1946"/>
    <w:rsid w:val="00DF34DB"/>
    <w:rsid w:val="00DF3F37"/>
    <w:rsid w:val="00DF5165"/>
    <w:rsid w:val="00DF58E3"/>
    <w:rsid w:val="00DF7453"/>
    <w:rsid w:val="00E00050"/>
    <w:rsid w:val="00E00319"/>
    <w:rsid w:val="00E00A47"/>
    <w:rsid w:val="00E01C73"/>
    <w:rsid w:val="00E021E0"/>
    <w:rsid w:val="00E022DD"/>
    <w:rsid w:val="00E035DB"/>
    <w:rsid w:val="00E0523F"/>
    <w:rsid w:val="00E054B7"/>
    <w:rsid w:val="00E0588D"/>
    <w:rsid w:val="00E05A4E"/>
    <w:rsid w:val="00E064C1"/>
    <w:rsid w:val="00E066CF"/>
    <w:rsid w:val="00E10E59"/>
    <w:rsid w:val="00E1336F"/>
    <w:rsid w:val="00E133B3"/>
    <w:rsid w:val="00E15B59"/>
    <w:rsid w:val="00E15D6E"/>
    <w:rsid w:val="00E15DF7"/>
    <w:rsid w:val="00E162EF"/>
    <w:rsid w:val="00E16C9B"/>
    <w:rsid w:val="00E17E3C"/>
    <w:rsid w:val="00E20EA7"/>
    <w:rsid w:val="00E211CE"/>
    <w:rsid w:val="00E21C8F"/>
    <w:rsid w:val="00E22026"/>
    <w:rsid w:val="00E22E3E"/>
    <w:rsid w:val="00E22FE9"/>
    <w:rsid w:val="00E2352A"/>
    <w:rsid w:val="00E23F37"/>
    <w:rsid w:val="00E263C4"/>
    <w:rsid w:val="00E3120A"/>
    <w:rsid w:val="00E31501"/>
    <w:rsid w:val="00E3157B"/>
    <w:rsid w:val="00E320E8"/>
    <w:rsid w:val="00E33488"/>
    <w:rsid w:val="00E33599"/>
    <w:rsid w:val="00E33EAA"/>
    <w:rsid w:val="00E3483D"/>
    <w:rsid w:val="00E3696C"/>
    <w:rsid w:val="00E41A5C"/>
    <w:rsid w:val="00E4410F"/>
    <w:rsid w:val="00E442BB"/>
    <w:rsid w:val="00E452E4"/>
    <w:rsid w:val="00E46038"/>
    <w:rsid w:val="00E4659C"/>
    <w:rsid w:val="00E46A54"/>
    <w:rsid w:val="00E506EE"/>
    <w:rsid w:val="00E50F0E"/>
    <w:rsid w:val="00E52C6B"/>
    <w:rsid w:val="00E52E8A"/>
    <w:rsid w:val="00E557B1"/>
    <w:rsid w:val="00E56229"/>
    <w:rsid w:val="00E5724D"/>
    <w:rsid w:val="00E57CA9"/>
    <w:rsid w:val="00E61C95"/>
    <w:rsid w:val="00E6249B"/>
    <w:rsid w:val="00E62DC7"/>
    <w:rsid w:val="00E63499"/>
    <w:rsid w:val="00E64F74"/>
    <w:rsid w:val="00E66A96"/>
    <w:rsid w:val="00E66B3D"/>
    <w:rsid w:val="00E708CB"/>
    <w:rsid w:val="00E71DDD"/>
    <w:rsid w:val="00E722F6"/>
    <w:rsid w:val="00E72FEE"/>
    <w:rsid w:val="00E7423D"/>
    <w:rsid w:val="00E754DA"/>
    <w:rsid w:val="00E772FF"/>
    <w:rsid w:val="00E77A1C"/>
    <w:rsid w:val="00E81399"/>
    <w:rsid w:val="00E82A8C"/>
    <w:rsid w:val="00E857B8"/>
    <w:rsid w:val="00E8796C"/>
    <w:rsid w:val="00E92579"/>
    <w:rsid w:val="00E93340"/>
    <w:rsid w:val="00E93A2F"/>
    <w:rsid w:val="00E94C88"/>
    <w:rsid w:val="00E9633D"/>
    <w:rsid w:val="00E97ECA"/>
    <w:rsid w:val="00EA076F"/>
    <w:rsid w:val="00EA0BEE"/>
    <w:rsid w:val="00EA0E90"/>
    <w:rsid w:val="00EA159C"/>
    <w:rsid w:val="00EA225F"/>
    <w:rsid w:val="00EA4108"/>
    <w:rsid w:val="00EA546B"/>
    <w:rsid w:val="00EB0706"/>
    <w:rsid w:val="00EB0CC8"/>
    <w:rsid w:val="00EB154F"/>
    <w:rsid w:val="00EB3F18"/>
    <w:rsid w:val="00EB4A32"/>
    <w:rsid w:val="00EB57FB"/>
    <w:rsid w:val="00EB5924"/>
    <w:rsid w:val="00EB5A82"/>
    <w:rsid w:val="00EB6CE1"/>
    <w:rsid w:val="00EC0342"/>
    <w:rsid w:val="00EC0A28"/>
    <w:rsid w:val="00EC1D90"/>
    <w:rsid w:val="00EC3A1D"/>
    <w:rsid w:val="00EC4899"/>
    <w:rsid w:val="00EC5EEA"/>
    <w:rsid w:val="00EC6667"/>
    <w:rsid w:val="00EC7818"/>
    <w:rsid w:val="00ED032E"/>
    <w:rsid w:val="00ED0332"/>
    <w:rsid w:val="00ED0D90"/>
    <w:rsid w:val="00ED0DC3"/>
    <w:rsid w:val="00ED2978"/>
    <w:rsid w:val="00ED2EA4"/>
    <w:rsid w:val="00ED391B"/>
    <w:rsid w:val="00ED45F9"/>
    <w:rsid w:val="00ED59A1"/>
    <w:rsid w:val="00ED62E5"/>
    <w:rsid w:val="00ED640C"/>
    <w:rsid w:val="00ED6A87"/>
    <w:rsid w:val="00ED6FBA"/>
    <w:rsid w:val="00ED7472"/>
    <w:rsid w:val="00EE1EDD"/>
    <w:rsid w:val="00EE2163"/>
    <w:rsid w:val="00EE2C43"/>
    <w:rsid w:val="00EE2E2A"/>
    <w:rsid w:val="00EE4B36"/>
    <w:rsid w:val="00EE7729"/>
    <w:rsid w:val="00EF2625"/>
    <w:rsid w:val="00EF2D83"/>
    <w:rsid w:val="00EF357F"/>
    <w:rsid w:val="00EF3BD7"/>
    <w:rsid w:val="00EF3CA4"/>
    <w:rsid w:val="00EF3F3F"/>
    <w:rsid w:val="00EF409A"/>
    <w:rsid w:val="00EF59DC"/>
    <w:rsid w:val="00EF6899"/>
    <w:rsid w:val="00EF6BF3"/>
    <w:rsid w:val="00F007D2"/>
    <w:rsid w:val="00F010E1"/>
    <w:rsid w:val="00F0132C"/>
    <w:rsid w:val="00F0269A"/>
    <w:rsid w:val="00F0367C"/>
    <w:rsid w:val="00F046DC"/>
    <w:rsid w:val="00F04DB9"/>
    <w:rsid w:val="00F0529D"/>
    <w:rsid w:val="00F0585A"/>
    <w:rsid w:val="00F06328"/>
    <w:rsid w:val="00F06800"/>
    <w:rsid w:val="00F10D51"/>
    <w:rsid w:val="00F10E3D"/>
    <w:rsid w:val="00F11B09"/>
    <w:rsid w:val="00F11E00"/>
    <w:rsid w:val="00F12421"/>
    <w:rsid w:val="00F1417E"/>
    <w:rsid w:val="00F1425C"/>
    <w:rsid w:val="00F14C6D"/>
    <w:rsid w:val="00F16912"/>
    <w:rsid w:val="00F17757"/>
    <w:rsid w:val="00F2201F"/>
    <w:rsid w:val="00F22E52"/>
    <w:rsid w:val="00F2400C"/>
    <w:rsid w:val="00F253EB"/>
    <w:rsid w:val="00F264AD"/>
    <w:rsid w:val="00F26EAB"/>
    <w:rsid w:val="00F27271"/>
    <w:rsid w:val="00F272EC"/>
    <w:rsid w:val="00F303F4"/>
    <w:rsid w:val="00F30A66"/>
    <w:rsid w:val="00F30FF4"/>
    <w:rsid w:val="00F32216"/>
    <w:rsid w:val="00F325FC"/>
    <w:rsid w:val="00F32B9C"/>
    <w:rsid w:val="00F32FEA"/>
    <w:rsid w:val="00F33F2F"/>
    <w:rsid w:val="00F37617"/>
    <w:rsid w:val="00F37E29"/>
    <w:rsid w:val="00F404BE"/>
    <w:rsid w:val="00F41320"/>
    <w:rsid w:val="00F41CAC"/>
    <w:rsid w:val="00F41F47"/>
    <w:rsid w:val="00F42DC4"/>
    <w:rsid w:val="00F437D0"/>
    <w:rsid w:val="00F44126"/>
    <w:rsid w:val="00F4627D"/>
    <w:rsid w:val="00F47C5D"/>
    <w:rsid w:val="00F51991"/>
    <w:rsid w:val="00F529AC"/>
    <w:rsid w:val="00F53122"/>
    <w:rsid w:val="00F532C0"/>
    <w:rsid w:val="00F55BCB"/>
    <w:rsid w:val="00F568A2"/>
    <w:rsid w:val="00F57AC0"/>
    <w:rsid w:val="00F61241"/>
    <w:rsid w:val="00F6175A"/>
    <w:rsid w:val="00F6228F"/>
    <w:rsid w:val="00F64239"/>
    <w:rsid w:val="00F64ED5"/>
    <w:rsid w:val="00F65B81"/>
    <w:rsid w:val="00F70CA6"/>
    <w:rsid w:val="00F7112D"/>
    <w:rsid w:val="00F74BB2"/>
    <w:rsid w:val="00F75D52"/>
    <w:rsid w:val="00F75D63"/>
    <w:rsid w:val="00F76427"/>
    <w:rsid w:val="00F76E7D"/>
    <w:rsid w:val="00F778A6"/>
    <w:rsid w:val="00F8016F"/>
    <w:rsid w:val="00F8050E"/>
    <w:rsid w:val="00F80CB9"/>
    <w:rsid w:val="00F824B4"/>
    <w:rsid w:val="00F828D8"/>
    <w:rsid w:val="00F82A30"/>
    <w:rsid w:val="00F82CAD"/>
    <w:rsid w:val="00F90D7D"/>
    <w:rsid w:val="00F92F2F"/>
    <w:rsid w:val="00F938CF"/>
    <w:rsid w:val="00F93F15"/>
    <w:rsid w:val="00F94EB6"/>
    <w:rsid w:val="00F955D0"/>
    <w:rsid w:val="00F96388"/>
    <w:rsid w:val="00F96704"/>
    <w:rsid w:val="00FA277D"/>
    <w:rsid w:val="00FA6F29"/>
    <w:rsid w:val="00FB301D"/>
    <w:rsid w:val="00FB4F79"/>
    <w:rsid w:val="00FC15FA"/>
    <w:rsid w:val="00FC17C9"/>
    <w:rsid w:val="00FC36E4"/>
    <w:rsid w:val="00FC3E15"/>
    <w:rsid w:val="00FC4FD5"/>
    <w:rsid w:val="00FC5C59"/>
    <w:rsid w:val="00FC6AED"/>
    <w:rsid w:val="00FC6C18"/>
    <w:rsid w:val="00FC7597"/>
    <w:rsid w:val="00FC793A"/>
    <w:rsid w:val="00FD0726"/>
    <w:rsid w:val="00FD18AC"/>
    <w:rsid w:val="00FD42EB"/>
    <w:rsid w:val="00FD4BAB"/>
    <w:rsid w:val="00FD4C44"/>
    <w:rsid w:val="00FD575F"/>
    <w:rsid w:val="00FD64E1"/>
    <w:rsid w:val="00FD68FD"/>
    <w:rsid w:val="00FD71C4"/>
    <w:rsid w:val="00FD7730"/>
    <w:rsid w:val="00FD788B"/>
    <w:rsid w:val="00FD7930"/>
    <w:rsid w:val="00FD7B3C"/>
    <w:rsid w:val="00FD7E4E"/>
    <w:rsid w:val="00FE090F"/>
    <w:rsid w:val="00FE17B1"/>
    <w:rsid w:val="00FE3B0E"/>
    <w:rsid w:val="00FE478F"/>
    <w:rsid w:val="00FE6B58"/>
    <w:rsid w:val="00FE703E"/>
    <w:rsid w:val="00FE7559"/>
    <w:rsid w:val="00FE77C4"/>
    <w:rsid w:val="00FE7E94"/>
    <w:rsid w:val="00FF02BB"/>
    <w:rsid w:val="00FF09A1"/>
    <w:rsid w:val="00FF12FA"/>
    <w:rsid w:val="00FF16C9"/>
    <w:rsid w:val="00FF2657"/>
    <w:rsid w:val="00FF2D4F"/>
    <w:rsid w:val="00FF6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617"/>
    <o:shapelayout v:ext="edit">
      <o:idmap v:ext="edit" data="1"/>
    </o:shapelayout>
  </w:shapeDefaults>
  <w:decimalSymbol w:val=","/>
  <w:listSeparator w:val=";"/>
  <w14:docId w14:val="23ED3CDA"/>
  <w15:docId w15:val="{72CE2B52-242F-4A66-AF1F-2A8434824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before="120" w:after="120"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62AB"/>
    <w:pPr>
      <w:spacing w:line="36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706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paragraph" w:styleId="Heading2">
    <w:name w:val="heading 2"/>
    <w:aliases w:val="Report sub heading"/>
    <w:basedOn w:val="Normal"/>
    <w:next w:val="Normal"/>
    <w:link w:val="Heading2Char"/>
    <w:autoRedefine/>
    <w:uiPriority w:val="9"/>
    <w:unhideWhenUsed/>
    <w:qFormat/>
    <w:rsid w:val="00334AD2"/>
    <w:pPr>
      <w:keepNext/>
      <w:keepLines/>
      <w:spacing w:before="0" w:after="0" w:line="240" w:lineRule="auto"/>
      <w:outlineLvl w:val="1"/>
    </w:pPr>
    <w:rPr>
      <w:rFonts w:ascii="Calibri Light" w:eastAsiaTheme="majorEastAsia" w:hAnsi="Calibri Light" w:cstheme="majorBidi"/>
      <w:sz w:val="2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06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373737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06D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535353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06D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535353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06D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373737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06D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373737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06D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06D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06D6"/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character" w:customStyle="1" w:styleId="Heading2Char">
    <w:name w:val="Heading 2 Char"/>
    <w:aliases w:val="Report sub heading Char"/>
    <w:basedOn w:val="DefaultParagraphFont"/>
    <w:link w:val="Heading2"/>
    <w:uiPriority w:val="9"/>
    <w:rsid w:val="00334AD2"/>
    <w:rPr>
      <w:rFonts w:ascii="Calibri Light" w:eastAsiaTheme="majorEastAsia" w:hAnsi="Calibri Light" w:cstheme="majorBidi"/>
      <w:sz w:val="2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06D6"/>
    <w:rPr>
      <w:rFonts w:asciiTheme="majorHAnsi" w:eastAsiaTheme="majorEastAsia" w:hAnsiTheme="majorHAnsi" w:cstheme="majorBidi"/>
      <w:color w:val="373737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06D6"/>
    <w:rPr>
      <w:rFonts w:asciiTheme="majorHAnsi" w:eastAsiaTheme="majorEastAsia" w:hAnsiTheme="majorHAnsi" w:cstheme="majorBidi"/>
      <w:i/>
      <w:iCs/>
      <w:color w:val="535353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06D6"/>
    <w:rPr>
      <w:rFonts w:asciiTheme="majorHAnsi" w:eastAsiaTheme="majorEastAsia" w:hAnsiTheme="majorHAnsi" w:cstheme="majorBidi"/>
      <w:color w:val="535353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06D6"/>
    <w:rPr>
      <w:rFonts w:asciiTheme="majorHAnsi" w:eastAsiaTheme="majorEastAsia" w:hAnsiTheme="majorHAnsi" w:cstheme="majorBidi"/>
      <w:color w:val="373737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06D6"/>
    <w:rPr>
      <w:rFonts w:asciiTheme="majorHAnsi" w:eastAsiaTheme="majorEastAsia" w:hAnsiTheme="majorHAnsi" w:cstheme="majorBidi"/>
      <w:i/>
      <w:iCs/>
      <w:color w:val="373737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06D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06D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unhideWhenUsed/>
    <w:rsid w:val="002711DE"/>
    <w:pPr>
      <w:spacing w:line="240" w:lineRule="auto"/>
    </w:pPr>
    <w:rPr>
      <w:rFonts w:eastAsia="Times New Roman" w:cs="Times New Roman"/>
      <w:szCs w:val="24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D21C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1C60"/>
  </w:style>
  <w:style w:type="paragraph" w:styleId="Footer">
    <w:name w:val="footer"/>
    <w:basedOn w:val="Normal"/>
    <w:link w:val="FooterChar"/>
    <w:uiPriority w:val="99"/>
    <w:unhideWhenUsed/>
    <w:rsid w:val="00D21C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1C60"/>
  </w:style>
  <w:style w:type="paragraph" w:customStyle="1" w:styleId="ReportBody">
    <w:name w:val="Report Body"/>
    <w:basedOn w:val="Normal"/>
    <w:qFormat/>
    <w:rsid w:val="00C067C3"/>
    <w:pPr>
      <w:keepNext/>
      <w:keepLines/>
      <w:spacing w:line="240" w:lineRule="auto"/>
      <w:jc w:val="both"/>
    </w:pPr>
    <w:rPr>
      <w:rFonts w:cs="Times New Roman"/>
      <w:szCs w:val="24"/>
    </w:rPr>
  </w:style>
  <w:style w:type="paragraph" w:customStyle="1" w:styleId="ReportTitlepage">
    <w:name w:val="Report Title page"/>
    <w:basedOn w:val="NormalWeb"/>
    <w:qFormat/>
    <w:rsid w:val="00C16476"/>
    <w:pPr>
      <w:keepNext/>
      <w:keepLines/>
      <w:shd w:val="clear" w:color="auto" w:fill="FFFFFF"/>
      <w:jc w:val="center"/>
    </w:pPr>
    <w:rPr>
      <w:rFonts w:ascii="Arial" w:hAnsi="Arial"/>
      <w:b/>
      <w:color w:val="303B44"/>
      <w:sz w:val="28"/>
    </w:rPr>
  </w:style>
  <w:style w:type="paragraph" w:customStyle="1" w:styleId="ReportHeading">
    <w:name w:val="Report Heading"/>
    <w:basedOn w:val="ReportBody"/>
    <w:qFormat/>
    <w:rsid w:val="009B2B5F"/>
    <w:pPr>
      <w:jc w:val="left"/>
    </w:pPr>
    <w:rPr>
      <w:b/>
      <w:sz w:val="28"/>
    </w:rPr>
  </w:style>
  <w:style w:type="paragraph" w:customStyle="1" w:styleId="ReportSubHeading">
    <w:name w:val="Report Sub Heading"/>
    <w:basedOn w:val="ReportHeading"/>
    <w:qFormat/>
    <w:rsid w:val="005673B7"/>
    <w:rPr>
      <w:sz w:val="24"/>
    </w:rPr>
  </w:style>
  <w:style w:type="paragraph" w:customStyle="1" w:styleId="ReportReferences">
    <w:name w:val="Report References"/>
    <w:basedOn w:val="ReportSubHeading"/>
    <w:qFormat/>
    <w:rsid w:val="00D71DCD"/>
  </w:style>
  <w:style w:type="paragraph" w:styleId="TOCHeading">
    <w:name w:val="TOC Heading"/>
    <w:basedOn w:val="Heading1"/>
    <w:next w:val="Normal"/>
    <w:uiPriority w:val="39"/>
    <w:unhideWhenUsed/>
    <w:qFormat/>
    <w:rsid w:val="002706D6"/>
    <w:pPr>
      <w:spacing w:line="259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2706D6"/>
    <w:pPr>
      <w:spacing w:before="0" w:after="100" w:line="259" w:lineRule="auto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B59C9"/>
    <w:pPr>
      <w:tabs>
        <w:tab w:val="right" w:leader="dot" w:pos="8494"/>
      </w:tabs>
      <w:spacing w:before="0"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2706D6"/>
    <w:pPr>
      <w:spacing w:before="0" w:after="100" w:line="259" w:lineRule="auto"/>
      <w:ind w:left="440"/>
    </w:pPr>
    <w:rPr>
      <w:rFonts w:eastAsiaTheme="minorEastAsia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2706D6"/>
    <w:rPr>
      <w:color w:val="F28943" w:themeColor="hyperlink"/>
      <w:u w:val="single"/>
    </w:rPr>
  </w:style>
  <w:style w:type="table" w:styleId="TableGrid">
    <w:name w:val="Table Grid"/>
    <w:basedOn w:val="TableNormal"/>
    <w:uiPriority w:val="59"/>
    <w:rsid w:val="008D3F6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EC0342"/>
    <w:pPr>
      <w:spacing w:before="0" w:after="200" w:line="240" w:lineRule="auto"/>
    </w:pPr>
    <w:rPr>
      <w:i/>
      <w:iCs/>
      <w:color w:val="363D46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C740AD"/>
  </w:style>
  <w:style w:type="character" w:customStyle="1" w:styleId="byl">
    <w:name w:val="byl"/>
    <w:basedOn w:val="DefaultParagraphFont"/>
    <w:rsid w:val="006178F3"/>
  </w:style>
  <w:style w:type="character" w:customStyle="1" w:styleId="byd">
    <w:name w:val="byd"/>
    <w:basedOn w:val="DefaultParagraphFont"/>
    <w:rsid w:val="006178F3"/>
  </w:style>
  <w:style w:type="paragraph" w:styleId="ListParagraph">
    <w:name w:val="List Paragraph"/>
    <w:basedOn w:val="Normal"/>
    <w:uiPriority w:val="34"/>
    <w:qFormat/>
    <w:rsid w:val="00F4412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970E4"/>
    <w:rPr>
      <w:b/>
      <w:bCs/>
    </w:rPr>
  </w:style>
  <w:style w:type="paragraph" w:customStyle="1" w:styleId="Default">
    <w:name w:val="Default"/>
    <w:rsid w:val="00493775"/>
    <w:pPr>
      <w:autoSpaceDE w:val="0"/>
      <w:autoSpaceDN w:val="0"/>
      <w:adjustRightInd w:val="0"/>
      <w:spacing w:before="0"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PlainTable1">
    <w:name w:val="Plain Table 1"/>
    <w:basedOn w:val="TableNormal"/>
    <w:uiPriority w:val="41"/>
    <w:rsid w:val="00FC793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FC793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FC793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FC793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3-Accent1">
    <w:name w:val="Grid Table 3 Accent 1"/>
    <w:basedOn w:val="TableNormal"/>
    <w:uiPriority w:val="48"/>
    <w:rsid w:val="00FC793A"/>
    <w:pPr>
      <w:spacing w:after="0" w:line="240" w:lineRule="auto"/>
    </w:pPr>
    <w:tblPr>
      <w:tblStyleRowBandSize w:val="1"/>
      <w:tblStyleColBandSize w:val="1"/>
      <w:tblBorders>
        <w:top w:val="single" w:sz="4" w:space="0" w:color="A8A8A8" w:themeColor="accent1" w:themeTint="99"/>
        <w:left w:val="single" w:sz="4" w:space="0" w:color="A8A8A8" w:themeColor="accent1" w:themeTint="99"/>
        <w:bottom w:val="single" w:sz="4" w:space="0" w:color="A8A8A8" w:themeColor="accent1" w:themeTint="99"/>
        <w:right w:val="single" w:sz="4" w:space="0" w:color="A8A8A8" w:themeColor="accent1" w:themeTint="99"/>
        <w:insideH w:val="single" w:sz="4" w:space="0" w:color="A8A8A8" w:themeColor="accent1" w:themeTint="99"/>
        <w:insideV w:val="single" w:sz="4" w:space="0" w:color="A8A8A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2E2" w:themeFill="accent1" w:themeFillTint="33"/>
      </w:tcPr>
    </w:tblStylePr>
    <w:tblStylePr w:type="band1Horz">
      <w:tblPr/>
      <w:tcPr>
        <w:shd w:val="clear" w:color="auto" w:fill="E2E2E2" w:themeFill="accent1" w:themeFillTint="33"/>
      </w:tcPr>
    </w:tblStylePr>
    <w:tblStylePr w:type="neCell">
      <w:tblPr/>
      <w:tcPr>
        <w:tcBorders>
          <w:bottom w:val="single" w:sz="4" w:space="0" w:color="A8A8A8" w:themeColor="accent1" w:themeTint="99"/>
        </w:tcBorders>
      </w:tcPr>
    </w:tblStylePr>
    <w:tblStylePr w:type="nwCell">
      <w:tblPr/>
      <w:tcPr>
        <w:tcBorders>
          <w:bottom w:val="single" w:sz="4" w:space="0" w:color="A8A8A8" w:themeColor="accent1" w:themeTint="99"/>
        </w:tcBorders>
      </w:tcPr>
    </w:tblStylePr>
    <w:tblStylePr w:type="seCell">
      <w:tblPr/>
      <w:tcPr>
        <w:tcBorders>
          <w:top w:val="single" w:sz="4" w:space="0" w:color="A8A8A8" w:themeColor="accent1" w:themeTint="99"/>
        </w:tcBorders>
      </w:tcPr>
    </w:tblStylePr>
    <w:tblStylePr w:type="swCell">
      <w:tblPr/>
      <w:tcPr>
        <w:tcBorders>
          <w:top w:val="single" w:sz="4" w:space="0" w:color="A8A8A8" w:themeColor="accent1" w:themeTint="99"/>
        </w:tcBorders>
      </w:tcPr>
    </w:tblStylePr>
  </w:style>
  <w:style w:type="paragraph" w:customStyle="1" w:styleId="Reporttitlepage0">
    <w:name w:val="Report title page"/>
    <w:basedOn w:val="NormalWeb"/>
    <w:qFormat/>
    <w:rsid w:val="00363649"/>
    <w:pPr>
      <w:shd w:val="clear" w:color="auto" w:fill="FFFFFF"/>
      <w:jc w:val="center"/>
    </w:pPr>
    <w:rPr>
      <w:rFonts w:ascii="Arial" w:hAnsi="Arial" w:cs="Arial"/>
      <w:b/>
      <w:color w:val="303B44"/>
      <w:sz w:val="28"/>
      <w:szCs w:val="20"/>
      <w:lang w:val="en-US"/>
    </w:rPr>
  </w:style>
  <w:style w:type="paragraph" w:customStyle="1" w:styleId="ReportReferencing">
    <w:name w:val="Report Referencing"/>
    <w:basedOn w:val="NormalWeb"/>
    <w:qFormat/>
    <w:rsid w:val="00363649"/>
    <w:pPr>
      <w:shd w:val="clear" w:color="auto" w:fill="FFFFFF"/>
    </w:pPr>
    <w:rPr>
      <w:rFonts w:cs="Arial"/>
      <w:szCs w:val="20"/>
      <w:lang w:val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84BBA"/>
    <w:rPr>
      <w:rFonts w:ascii="Calibri" w:eastAsia="Calibri" w:hAnsi="Calibri" w:cs="Times New Roman"/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84BBA"/>
    <w:pPr>
      <w:spacing w:before="0" w:after="200" w:line="240" w:lineRule="auto"/>
    </w:pPr>
    <w:rPr>
      <w:rFonts w:ascii="Calibri" w:eastAsia="Calibri" w:hAnsi="Calibri" w:cs="Times New Roman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84BBA"/>
    <w:rPr>
      <w:rFonts w:ascii="Calibri" w:eastAsia="Calibri" w:hAnsi="Calibri" w:cs="Times New Roman"/>
      <w:b/>
      <w:bCs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84BBA"/>
    <w:rPr>
      <w:b/>
      <w:bCs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4BBA"/>
    <w:rPr>
      <w:rFonts w:ascii="Segoe UI" w:eastAsia="Calibri" w:hAnsi="Segoe UI" w:cs="Segoe UI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4BBA"/>
    <w:pPr>
      <w:spacing w:before="0" w:after="0" w:line="240" w:lineRule="auto"/>
    </w:pPr>
    <w:rPr>
      <w:rFonts w:ascii="Segoe UI" w:eastAsia="Calibr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3C1E90"/>
    <w:rPr>
      <w:color w:val="F1B76C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7771"/>
    <w:rPr>
      <w:color w:val="605E5C"/>
      <w:shd w:val="clear" w:color="auto" w:fill="E1DFDD"/>
    </w:rPr>
  </w:style>
  <w:style w:type="character" w:customStyle="1" w:styleId="crayon-o">
    <w:name w:val="crayon-o"/>
    <w:basedOn w:val="DefaultParagraphFont"/>
    <w:rsid w:val="00437760"/>
  </w:style>
  <w:style w:type="character" w:customStyle="1" w:styleId="crayon-v">
    <w:name w:val="crayon-v"/>
    <w:basedOn w:val="DefaultParagraphFont"/>
    <w:rsid w:val="00437760"/>
  </w:style>
  <w:style w:type="character" w:customStyle="1" w:styleId="crayon-h">
    <w:name w:val="crayon-h"/>
    <w:basedOn w:val="DefaultParagraphFont"/>
    <w:rsid w:val="00437760"/>
  </w:style>
  <w:style w:type="character" w:customStyle="1" w:styleId="crayon-m">
    <w:name w:val="crayon-m"/>
    <w:basedOn w:val="DefaultParagraphFont"/>
    <w:rsid w:val="00437760"/>
  </w:style>
  <w:style w:type="character" w:customStyle="1" w:styleId="crayon-e">
    <w:name w:val="crayon-e"/>
    <w:basedOn w:val="DefaultParagraphFont"/>
    <w:rsid w:val="00437760"/>
  </w:style>
  <w:style w:type="character" w:customStyle="1" w:styleId="crayon-s">
    <w:name w:val="crayon-s"/>
    <w:basedOn w:val="DefaultParagraphFont"/>
    <w:rsid w:val="00437760"/>
  </w:style>
  <w:style w:type="character" w:customStyle="1" w:styleId="crayon-st">
    <w:name w:val="crayon-st"/>
    <w:basedOn w:val="DefaultParagraphFont"/>
    <w:rsid w:val="00437760"/>
  </w:style>
  <w:style w:type="character" w:customStyle="1" w:styleId="crayon-sy">
    <w:name w:val="crayon-sy"/>
    <w:basedOn w:val="DefaultParagraphFont"/>
    <w:rsid w:val="00437760"/>
  </w:style>
  <w:style w:type="character" w:customStyle="1" w:styleId="crayon-i">
    <w:name w:val="crayon-i"/>
    <w:basedOn w:val="DefaultParagraphFont"/>
    <w:rsid w:val="008405F9"/>
  </w:style>
  <w:style w:type="character" w:customStyle="1" w:styleId="crayon-cn">
    <w:name w:val="crayon-cn"/>
    <w:basedOn w:val="DefaultParagraphFont"/>
    <w:rsid w:val="008405F9"/>
  </w:style>
  <w:style w:type="character" w:customStyle="1" w:styleId="crayon-ta">
    <w:name w:val="crayon-ta"/>
    <w:basedOn w:val="DefaultParagraphFont"/>
    <w:rsid w:val="008405F9"/>
  </w:style>
  <w:style w:type="character" w:customStyle="1" w:styleId="crayon-t">
    <w:name w:val="crayon-t"/>
    <w:basedOn w:val="DefaultParagraphFont"/>
    <w:rsid w:val="008405F9"/>
  </w:style>
  <w:style w:type="character" w:customStyle="1" w:styleId="crayon-k">
    <w:name w:val="crayon-k"/>
    <w:basedOn w:val="DefaultParagraphFont"/>
    <w:rsid w:val="008405F9"/>
  </w:style>
  <w:style w:type="character" w:customStyle="1" w:styleId="data">
    <w:name w:val="data"/>
    <w:basedOn w:val="DefaultParagraphFont"/>
    <w:rsid w:val="003138F0"/>
  </w:style>
  <w:style w:type="character" w:customStyle="1" w:styleId="it">
    <w:name w:val="it"/>
    <w:basedOn w:val="DefaultParagraphFont"/>
    <w:rsid w:val="00556059"/>
  </w:style>
  <w:style w:type="paragraph" w:customStyle="1" w:styleId="x-hidden-focus">
    <w:name w:val="x-hidden-focus"/>
    <w:basedOn w:val="Normal"/>
    <w:rsid w:val="00834019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cs-CZ" w:eastAsia="cs-CZ"/>
    </w:rPr>
  </w:style>
  <w:style w:type="paragraph" w:customStyle="1" w:styleId="intro">
    <w:name w:val="intro"/>
    <w:basedOn w:val="Normal"/>
    <w:rsid w:val="0074702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cs-CZ" w:eastAsia="cs-CZ"/>
    </w:rPr>
  </w:style>
  <w:style w:type="character" w:customStyle="1" w:styleId="s1">
    <w:name w:val="s1"/>
    <w:basedOn w:val="DefaultParagraphFont"/>
    <w:rsid w:val="006E5866"/>
  </w:style>
  <w:style w:type="paragraph" w:customStyle="1" w:styleId="western">
    <w:name w:val="western"/>
    <w:basedOn w:val="Normal"/>
    <w:rsid w:val="004C1A2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cs-CZ" w:eastAsia="cs-CZ"/>
    </w:rPr>
  </w:style>
  <w:style w:type="character" w:customStyle="1" w:styleId="selectable">
    <w:name w:val="selectable"/>
    <w:basedOn w:val="DefaultParagraphFont"/>
    <w:rsid w:val="00AA30F7"/>
  </w:style>
  <w:style w:type="character" w:styleId="HTMLCode">
    <w:name w:val="HTML Code"/>
    <w:basedOn w:val="DefaultParagraphFont"/>
    <w:uiPriority w:val="99"/>
    <w:semiHidden/>
    <w:unhideWhenUsed/>
    <w:rsid w:val="002D214F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DA1FA5"/>
    <w:rPr>
      <w:i/>
      <w:iCs/>
    </w:rPr>
  </w:style>
  <w:style w:type="paragraph" w:customStyle="1" w:styleId="Textbody">
    <w:name w:val="Text body"/>
    <w:basedOn w:val="Normal"/>
    <w:rsid w:val="00257C06"/>
    <w:pPr>
      <w:suppressAutoHyphens/>
      <w:spacing w:before="0" w:line="276" w:lineRule="auto"/>
    </w:pPr>
    <w:rPr>
      <w:rFonts w:ascii="Calibri" w:eastAsia="Arial Unicode MS" w:hAnsi="Calibri" w:cs="Calibri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A198B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A198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A198B"/>
    <w:rPr>
      <w:vertAlign w:val="superscript"/>
    </w:rPr>
  </w:style>
  <w:style w:type="paragraph" w:styleId="BodyTextIndent">
    <w:name w:val="Body Text Indent"/>
    <w:basedOn w:val="Normal"/>
    <w:link w:val="BodyTextIndentChar"/>
    <w:rsid w:val="00485B12"/>
    <w:pPr>
      <w:overflowPunct w:val="0"/>
      <w:autoSpaceDE w:val="0"/>
      <w:autoSpaceDN w:val="0"/>
      <w:adjustRightInd w:val="0"/>
      <w:spacing w:before="0" w:line="240" w:lineRule="auto"/>
      <w:ind w:left="283"/>
      <w:textAlignment w:val="baseline"/>
    </w:pPr>
    <w:rPr>
      <w:rFonts w:eastAsia="Times New Roman" w:cs="Times New Roman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485B12"/>
    <w:rPr>
      <w:rFonts w:ascii="Times New Roman" w:eastAsia="Times New Roman" w:hAnsi="Times New Roman" w:cs="Times New Roman"/>
      <w:sz w:val="24"/>
      <w:szCs w:val="20"/>
    </w:rPr>
  </w:style>
  <w:style w:type="paragraph" w:styleId="NoSpacing">
    <w:name w:val="No Spacing"/>
    <w:link w:val="NoSpacingChar"/>
    <w:uiPriority w:val="1"/>
    <w:qFormat/>
    <w:rsid w:val="008715B0"/>
    <w:pPr>
      <w:spacing w:before="0"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715B0"/>
    <w:rPr>
      <w:rFonts w:eastAsiaTheme="minorEastAsia"/>
      <w:lang w:val="en-US"/>
    </w:rPr>
  </w:style>
  <w:style w:type="table" w:styleId="PlainTable4">
    <w:name w:val="Plain Table 4"/>
    <w:basedOn w:val="TableNormal"/>
    <w:uiPriority w:val="44"/>
    <w:rsid w:val="006002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60027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60027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60027B"/>
    <w:pPr>
      <w:spacing w:after="0" w:line="240" w:lineRule="auto"/>
    </w:pPr>
    <w:tblPr>
      <w:tblStyleRowBandSize w:val="1"/>
      <w:tblStyleColBandSize w:val="1"/>
      <w:tblBorders>
        <w:top w:val="single" w:sz="4" w:space="0" w:color="C5C5C5" w:themeColor="accent1" w:themeTint="66"/>
        <w:left w:val="single" w:sz="4" w:space="0" w:color="C5C5C5" w:themeColor="accent1" w:themeTint="66"/>
        <w:bottom w:val="single" w:sz="4" w:space="0" w:color="C5C5C5" w:themeColor="accent1" w:themeTint="66"/>
        <w:right w:val="single" w:sz="4" w:space="0" w:color="C5C5C5" w:themeColor="accent1" w:themeTint="66"/>
        <w:insideH w:val="single" w:sz="4" w:space="0" w:color="C5C5C5" w:themeColor="accent1" w:themeTint="66"/>
        <w:insideV w:val="single" w:sz="4" w:space="0" w:color="C5C5C5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A8A8A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A8A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60027B"/>
    <w:pPr>
      <w:spacing w:after="0" w:line="240" w:lineRule="auto"/>
    </w:pPr>
    <w:tblPr>
      <w:tblStyleRowBandSize w:val="1"/>
      <w:tblStyleColBandSize w:val="1"/>
      <w:tblBorders>
        <w:top w:val="single" w:sz="4" w:space="0" w:color="E5E5DA" w:themeColor="accent2" w:themeTint="66"/>
        <w:left w:val="single" w:sz="4" w:space="0" w:color="E5E5DA" w:themeColor="accent2" w:themeTint="66"/>
        <w:bottom w:val="single" w:sz="4" w:space="0" w:color="E5E5DA" w:themeColor="accent2" w:themeTint="66"/>
        <w:right w:val="single" w:sz="4" w:space="0" w:color="E5E5DA" w:themeColor="accent2" w:themeTint="66"/>
        <w:insideH w:val="single" w:sz="4" w:space="0" w:color="E5E5DA" w:themeColor="accent2" w:themeTint="66"/>
        <w:insideV w:val="single" w:sz="4" w:space="0" w:color="E5E5DA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8D8C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D8C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60027B"/>
    <w:pPr>
      <w:spacing w:after="0" w:line="240" w:lineRule="auto"/>
    </w:pPr>
    <w:tblPr>
      <w:tblStyleRowBandSize w:val="1"/>
      <w:tblStyleColBandSize w:val="1"/>
      <w:tblBorders>
        <w:top w:val="single" w:sz="4" w:space="0" w:color="F1ECCD" w:themeColor="accent3" w:themeTint="66"/>
        <w:left w:val="single" w:sz="4" w:space="0" w:color="F1ECCD" w:themeColor="accent3" w:themeTint="66"/>
        <w:bottom w:val="single" w:sz="4" w:space="0" w:color="F1ECCD" w:themeColor="accent3" w:themeTint="66"/>
        <w:right w:val="single" w:sz="4" w:space="0" w:color="F1ECCD" w:themeColor="accent3" w:themeTint="66"/>
        <w:insideH w:val="single" w:sz="4" w:space="0" w:color="F1ECCD" w:themeColor="accent3" w:themeTint="66"/>
        <w:insideV w:val="single" w:sz="4" w:space="0" w:color="F1ECCD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AE2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E2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60027B"/>
    <w:pPr>
      <w:spacing w:after="0" w:line="240" w:lineRule="auto"/>
    </w:pPr>
    <w:tblPr>
      <w:tblStyleRowBandSize w:val="1"/>
      <w:tblStyleColBandSize w:val="1"/>
      <w:tblBorders>
        <w:top w:val="single" w:sz="4" w:space="0" w:color="F5E5BE" w:themeColor="accent4" w:themeTint="66"/>
        <w:left w:val="single" w:sz="4" w:space="0" w:color="F5E5BE" w:themeColor="accent4" w:themeTint="66"/>
        <w:bottom w:val="single" w:sz="4" w:space="0" w:color="F5E5BE" w:themeColor="accent4" w:themeTint="66"/>
        <w:right w:val="single" w:sz="4" w:space="0" w:color="F5E5BE" w:themeColor="accent4" w:themeTint="66"/>
        <w:insideH w:val="single" w:sz="4" w:space="0" w:color="F5E5BE" w:themeColor="accent4" w:themeTint="66"/>
        <w:insideV w:val="single" w:sz="4" w:space="0" w:color="F5E5B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0D89E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D89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60027B"/>
    <w:pPr>
      <w:spacing w:after="0" w:line="240" w:lineRule="auto"/>
    </w:pPr>
    <w:tblPr>
      <w:tblStyleRowBandSize w:val="1"/>
      <w:tblStyleColBandSize w:val="1"/>
      <w:tblBorders>
        <w:top w:val="single" w:sz="4" w:space="0" w:color="F6D8AF" w:themeColor="accent5" w:themeTint="66"/>
        <w:left w:val="single" w:sz="4" w:space="0" w:color="F6D8AF" w:themeColor="accent5" w:themeTint="66"/>
        <w:bottom w:val="single" w:sz="4" w:space="0" w:color="F6D8AF" w:themeColor="accent5" w:themeTint="66"/>
        <w:right w:val="single" w:sz="4" w:space="0" w:color="F6D8AF" w:themeColor="accent5" w:themeTint="66"/>
        <w:insideH w:val="single" w:sz="4" w:space="0" w:color="F6D8AF" w:themeColor="accent5" w:themeTint="66"/>
        <w:insideV w:val="single" w:sz="4" w:space="0" w:color="F6D8A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1C58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C58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60027B"/>
    <w:pPr>
      <w:spacing w:after="0" w:line="240" w:lineRule="auto"/>
    </w:pPr>
    <w:tblPr>
      <w:tblStyleRowBandSize w:val="1"/>
      <w:tblStyleColBandSize w:val="1"/>
      <w:tblBorders>
        <w:top w:val="single" w:sz="4" w:space="0" w:color="EBC5AD" w:themeColor="accent6" w:themeTint="66"/>
        <w:left w:val="single" w:sz="4" w:space="0" w:color="EBC5AD" w:themeColor="accent6" w:themeTint="66"/>
        <w:bottom w:val="single" w:sz="4" w:space="0" w:color="EBC5AD" w:themeColor="accent6" w:themeTint="66"/>
        <w:right w:val="single" w:sz="4" w:space="0" w:color="EBC5AD" w:themeColor="accent6" w:themeTint="66"/>
        <w:insideH w:val="single" w:sz="4" w:space="0" w:color="EBC5AD" w:themeColor="accent6" w:themeTint="66"/>
        <w:insideV w:val="single" w:sz="4" w:space="0" w:color="EBC5AD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2A98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2A98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7Colorful-Accent1">
    <w:name w:val="List Table 7 Colorful Accent 1"/>
    <w:basedOn w:val="TableNormal"/>
    <w:uiPriority w:val="52"/>
    <w:rsid w:val="0060027B"/>
    <w:pPr>
      <w:spacing w:after="0" w:line="240" w:lineRule="auto"/>
    </w:pPr>
    <w:rPr>
      <w:color w:val="53535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F6F6F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F6F6F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F6F6F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F6F6F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2E2E2" w:themeFill="accent1" w:themeFillTint="33"/>
      </w:tcPr>
    </w:tblStylePr>
    <w:tblStylePr w:type="band1Horz">
      <w:tblPr/>
      <w:tcPr>
        <w:shd w:val="clear" w:color="auto" w:fill="E2E2E2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4-Accent1">
    <w:name w:val="Grid Table 4 Accent 1"/>
    <w:basedOn w:val="TableNormal"/>
    <w:uiPriority w:val="49"/>
    <w:rsid w:val="0060027B"/>
    <w:pPr>
      <w:spacing w:after="0" w:line="240" w:lineRule="auto"/>
    </w:pPr>
    <w:tblPr>
      <w:tblStyleRowBandSize w:val="1"/>
      <w:tblStyleColBandSize w:val="1"/>
      <w:tblBorders>
        <w:top w:val="single" w:sz="4" w:space="0" w:color="A8A8A8" w:themeColor="accent1" w:themeTint="99"/>
        <w:left w:val="single" w:sz="4" w:space="0" w:color="A8A8A8" w:themeColor="accent1" w:themeTint="99"/>
        <w:bottom w:val="single" w:sz="4" w:space="0" w:color="A8A8A8" w:themeColor="accent1" w:themeTint="99"/>
        <w:right w:val="single" w:sz="4" w:space="0" w:color="A8A8A8" w:themeColor="accent1" w:themeTint="99"/>
        <w:insideH w:val="single" w:sz="4" w:space="0" w:color="A8A8A8" w:themeColor="accent1" w:themeTint="99"/>
        <w:insideV w:val="single" w:sz="4" w:space="0" w:color="A8A8A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F6F6F" w:themeColor="accent1"/>
          <w:left w:val="single" w:sz="4" w:space="0" w:color="6F6F6F" w:themeColor="accent1"/>
          <w:bottom w:val="single" w:sz="4" w:space="0" w:color="6F6F6F" w:themeColor="accent1"/>
          <w:right w:val="single" w:sz="4" w:space="0" w:color="6F6F6F" w:themeColor="accent1"/>
          <w:insideH w:val="nil"/>
          <w:insideV w:val="nil"/>
        </w:tcBorders>
        <w:shd w:val="clear" w:color="auto" w:fill="6F6F6F" w:themeFill="accent1"/>
      </w:tcPr>
    </w:tblStylePr>
    <w:tblStylePr w:type="lastRow">
      <w:rPr>
        <w:b/>
        <w:bCs/>
      </w:rPr>
      <w:tblPr/>
      <w:tcPr>
        <w:tcBorders>
          <w:top w:val="double" w:sz="4" w:space="0" w:color="6F6F6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2E2" w:themeFill="accent1" w:themeFillTint="33"/>
      </w:tcPr>
    </w:tblStylePr>
    <w:tblStylePr w:type="band1Horz">
      <w:tblPr/>
      <w:tcPr>
        <w:shd w:val="clear" w:color="auto" w:fill="E2E2E2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6A6EFB"/>
    <w:pPr>
      <w:spacing w:after="0" w:line="240" w:lineRule="auto"/>
    </w:pPr>
    <w:tblPr>
      <w:tblStyleRowBandSize w:val="1"/>
      <w:tblStyleColBandSize w:val="1"/>
      <w:tblBorders>
        <w:top w:val="single" w:sz="4" w:space="0" w:color="F1C588" w:themeColor="accent5" w:themeTint="99"/>
        <w:left w:val="single" w:sz="4" w:space="0" w:color="F1C588" w:themeColor="accent5" w:themeTint="99"/>
        <w:bottom w:val="single" w:sz="4" w:space="0" w:color="F1C588" w:themeColor="accent5" w:themeTint="99"/>
        <w:right w:val="single" w:sz="4" w:space="0" w:color="F1C588" w:themeColor="accent5" w:themeTint="99"/>
        <w:insideH w:val="single" w:sz="4" w:space="0" w:color="F1C588" w:themeColor="accent5" w:themeTint="99"/>
        <w:insideV w:val="single" w:sz="4" w:space="0" w:color="F1C588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A039" w:themeColor="accent5"/>
          <w:left w:val="single" w:sz="4" w:space="0" w:color="E9A039" w:themeColor="accent5"/>
          <w:bottom w:val="single" w:sz="4" w:space="0" w:color="E9A039" w:themeColor="accent5"/>
          <w:right w:val="single" w:sz="4" w:space="0" w:color="E9A039" w:themeColor="accent5"/>
          <w:insideH w:val="nil"/>
          <w:insideV w:val="nil"/>
        </w:tcBorders>
        <w:shd w:val="clear" w:color="auto" w:fill="E9A039" w:themeFill="accent5"/>
      </w:tcPr>
    </w:tblStylePr>
    <w:tblStylePr w:type="lastRow">
      <w:rPr>
        <w:b/>
        <w:bCs/>
      </w:rPr>
      <w:tblPr/>
      <w:tcPr>
        <w:tcBorders>
          <w:top w:val="double" w:sz="4" w:space="0" w:color="E9A03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BD7" w:themeFill="accent5" w:themeFillTint="33"/>
      </w:tcPr>
    </w:tblStylePr>
    <w:tblStylePr w:type="band1Horz">
      <w:tblPr/>
      <w:tcPr>
        <w:shd w:val="clear" w:color="auto" w:fill="FAEBD7" w:themeFill="accent5" w:themeFillTint="33"/>
      </w:tcPr>
    </w:tblStylePr>
  </w:style>
  <w:style w:type="table" w:styleId="GridTable5Dark-Accent2">
    <w:name w:val="Grid Table 5 Dark Accent 2"/>
    <w:basedOn w:val="TableNormal"/>
    <w:uiPriority w:val="50"/>
    <w:rsid w:val="006A6EF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2E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FBFA5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FBFA5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FBFA5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FBFA5" w:themeFill="accent2"/>
      </w:tcPr>
    </w:tblStylePr>
    <w:tblStylePr w:type="band1Vert">
      <w:tblPr/>
      <w:tcPr>
        <w:shd w:val="clear" w:color="auto" w:fill="E5E5DA" w:themeFill="accent2" w:themeFillTint="66"/>
      </w:tcPr>
    </w:tblStylePr>
    <w:tblStylePr w:type="band1Horz">
      <w:tblPr/>
      <w:tcPr>
        <w:shd w:val="clear" w:color="auto" w:fill="E5E5DA" w:themeFill="accent2" w:themeFillTint="66"/>
      </w:tcPr>
    </w:tblStylePr>
  </w:style>
  <w:style w:type="table" w:styleId="GridTable5Dark-Accent5">
    <w:name w:val="Grid Table 5 Dark Accent 5"/>
    <w:basedOn w:val="TableNormal"/>
    <w:uiPriority w:val="50"/>
    <w:rsid w:val="006A6EF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BD7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A039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A039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9A039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9A039" w:themeFill="accent5"/>
      </w:tcPr>
    </w:tblStylePr>
    <w:tblStylePr w:type="band1Vert">
      <w:tblPr/>
      <w:tcPr>
        <w:shd w:val="clear" w:color="auto" w:fill="F6D8AF" w:themeFill="accent5" w:themeFillTint="66"/>
      </w:tcPr>
    </w:tblStylePr>
    <w:tblStylePr w:type="band1Horz">
      <w:tblPr/>
      <w:tcPr>
        <w:shd w:val="clear" w:color="auto" w:fill="F6D8AF" w:themeFill="accent5" w:themeFillTint="66"/>
      </w:tcPr>
    </w:tblStylePr>
  </w:style>
  <w:style w:type="table" w:styleId="GridTable4-Accent4">
    <w:name w:val="Grid Table 4 Accent 4"/>
    <w:basedOn w:val="TableNormal"/>
    <w:uiPriority w:val="49"/>
    <w:rsid w:val="006A6EFB"/>
    <w:pPr>
      <w:spacing w:after="0" w:line="240" w:lineRule="auto"/>
    </w:pPr>
    <w:tblPr>
      <w:tblStyleRowBandSize w:val="1"/>
      <w:tblStyleColBandSize w:val="1"/>
      <w:tblBorders>
        <w:top w:val="single" w:sz="4" w:space="0" w:color="F0D89E" w:themeColor="accent4" w:themeTint="99"/>
        <w:left w:val="single" w:sz="4" w:space="0" w:color="F0D89E" w:themeColor="accent4" w:themeTint="99"/>
        <w:bottom w:val="single" w:sz="4" w:space="0" w:color="F0D89E" w:themeColor="accent4" w:themeTint="99"/>
        <w:right w:val="single" w:sz="4" w:space="0" w:color="F0D89E" w:themeColor="accent4" w:themeTint="99"/>
        <w:insideH w:val="single" w:sz="4" w:space="0" w:color="F0D89E" w:themeColor="accent4" w:themeTint="99"/>
        <w:insideV w:val="single" w:sz="4" w:space="0" w:color="F0D89E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BF5F" w:themeColor="accent4"/>
          <w:left w:val="single" w:sz="4" w:space="0" w:color="E7BF5F" w:themeColor="accent4"/>
          <w:bottom w:val="single" w:sz="4" w:space="0" w:color="E7BF5F" w:themeColor="accent4"/>
          <w:right w:val="single" w:sz="4" w:space="0" w:color="E7BF5F" w:themeColor="accent4"/>
          <w:insideH w:val="nil"/>
          <w:insideV w:val="nil"/>
        </w:tcBorders>
        <w:shd w:val="clear" w:color="auto" w:fill="E7BF5F" w:themeFill="accent4"/>
      </w:tcPr>
    </w:tblStylePr>
    <w:tblStylePr w:type="lastRow">
      <w:rPr>
        <w:b/>
        <w:bCs/>
      </w:rPr>
      <w:tblPr/>
      <w:tcPr>
        <w:tcBorders>
          <w:top w:val="double" w:sz="4" w:space="0" w:color="E7BF5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2DE" w:themeFill="accent4" w:themeFillTint="33"/>
      </w:tcPr>
    </w:tblStylePr>
    <w:tblStylePr w:type="band1Horz">
      <w:tblPr/>
      <w:tcPr>
        <w:shd w:val="clear" w:color="auto" w:fill="FAF2DE" w:themeFill="accent4" w:themeFillTint="33"/>
      </w:tcPr>
    </w:tblStylePr>
  </w:style>
  <w:style w:type="table" w:styleId="GridTable4-Accent3">
    <w:name w:val="Grid Table 4 Accent 3"/>
    <w:basedOn w:val="TableNormal"/>
    <w:uiPriority w:val="49"/>
    <w:rsid w:val="006A6EFB"/>
    <w:pPr>
      <w:spacing w:after="0" w:line="240" w:lineRule="auto"/>
    </w:pPr>
    <w:tblPr>
      <w:tblStyleRowBandSize w:val="1"/>
      <w:tblStyleColBandSize w:val="1"/>
      <w:tblBorders>
        <w:top w:val="single" w:sz="4" w:space="0" w:color="EAE2B5" w:themeColor="accent3" w:themeTint="99"/>
        <w:left w:val="single" w:sz="4" w:space="0" w:color="EAE2B5" w:themeColor="accent3" w:themeTint="99"/>
        <w:bottom w:val="single" w:sz="4" w:space="0" w:color="EAE2B5" w:themeColor="accent3" w:themeTint="99"/>
        <w:right w:val="single" w:sz="4" w:space="0" w:color="EAE2B5" w:themeColor="accent3" w:themeTint="99"/>
        <w:insideH w:val="single" w:sz="4" w:space="0" w:color="EAE2B5" w:themeColor="accent3" w:themeTint="99"/>
        <w:insideV w:val="single" w:sz="4" w:space="0" w:color="EAE2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CD084" w:themeColor="accent3"/>
          <w:left w:val="single" w:sz="4" w:space="0" w:color="DCD084" w:themeColor="accent3"/>
          <w:bottom w:val="single" w:sz="4" w:space="0" w:color="DCD084" w:themeColor="accent3"/>
          <w:right w:val="single" w:sz="4" w:space="0" w:color="DCD084" w:themeColor="accent3"/>
          <w:insideH w:val="nil"/>
          <w:insideV w:val="nil"/>
        </w:tcBorders>
        <w:shd w:val="clear" w:color="auto" w:fill="DCD084" w:themeFill="accent3"/>
      </w:tcPr>
    </w:tblStylePr>
    <w:tblStylePr w:type="lastRow">
      <w:rPr>
        <w:b/>
        <w:bCs/>
      </w:rPr>
      <w:tblPr/>
      <w:tcPr>
        <w:tcBorders>
          <w:top w:val="double" w:sz="4" w:space="0" w:color="DCD0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5E6" w:themeFill="accent3" w:themeFillTint="33"/>
      </w:tcPr>
    </w:tblStylePr>
    <w:tblStylePr w:type="band1Horz">
      <w:tblPr/>
      <w:tcPr>
        <w:shd w:val="clear" w:color="auto" w:fill="F8F5E6" w:themeFill="accent3" w:themeFillTint="33"/>
      </w:tcPr>
    </w:tblStylePr>
  </w:style>
  <w:style w:type="paragraph" w:customStyle="1" w:styleId="hj">
    <w:name w:val="hj"/>
    <w:basedOn w:val="Normal"/>
    <w:rsid w:val="00096D8D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cs-CZ"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7379">
          <w:marLeft w:val="162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6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2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03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2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2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9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0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803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986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856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2957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994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10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56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72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901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236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42781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149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475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0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95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15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252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6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42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24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2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3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0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6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8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83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67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813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438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0109592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921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463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76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807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689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004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14981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19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54837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62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82612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04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3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144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846982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025529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00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37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6964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14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179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731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1695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570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3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0727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9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47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86034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69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47328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3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93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034">
          <w:marLeft w:val="32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103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5792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81639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52916">
          <w:marLeft w:val="32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66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0571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2724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5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6441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693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5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4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6396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84260">
          <w:marLeft w:val="162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345764">
          <w:marLeft w:val="162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03647">
          <w:marLeft w:val="162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3466">
          <w:marLeft w:val="162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4639">
          <w:marLeft w:val="162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442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99845">
          <w:marLeft w:val="162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92897">
          <w:marLeft w:val="162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58352">
          <w:marLeft w:val="162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68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15392">
          <w:marLeft w:val="162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23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6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17799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567331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01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9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2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7482">
          <w:marLeft w:val="162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7501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24219">
          <w:marLeft w:val="162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74182">
          <w:marLeft w:val="162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48182">
          <w:marLeft w:val="162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01558">
          <w:marLeft w:val="162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8496">
          <w:marLeft w:val="162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6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1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87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24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3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1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21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8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2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2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4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5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0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8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81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1221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10448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84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796659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65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8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30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4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1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238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13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791871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5689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22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1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93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04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973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07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powerthesaurus.org/most_convenient/synonyms" TargetMode="Externa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iri\Desktop\Information%20Technology%202016%20-%202017\FIRST%20Assignment%20to%2018.11.2016\Formal%20Report%20Tex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>6CC509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02FC43F-7580-402A-9FDC-82D2B59FB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Formal Report Text</Template>
  <TotalTime>2933</TotalTime>
  <Pages>4</Pages>
  <Words>320</Words>
  <Characters>1893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>Unit 1 Advanced Word Processing</vt:lpstr>
      <vt:lpstr>Unit 1 Advanced Word Processing</vt:lpstr>
    </vt:vector>
  </TitlesOfParts>
  <Company>University of derby</Company>
  <LinksUpToDate>false</LinksUpToDate>
  <CharactersWithSpaces>2209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Unit 1 Advanced Word Processing</dc:title>
  <dc:subject>Independent studies</dc:subject>
  <dc:creator>Student: Jiri Valcikevic</dc:creator>
  <cp:keywords/>
  <dc:description/>
  <cp:lastModifiedBy>Jiří Valčikevič</cp:lastModifiedBy>
  <cp:revision>23</cp:revision>
  <dcterms:created xsi:type="dcterms:W3CDTF">2021-03-26T23:52:00Z</dcterms:created>
  <dcterms:modified xsi:type="dcterms:W3CDTF">2021-05-21T22:49:00Z</dcterms:modified>
</cp:coreProperties>
</file>